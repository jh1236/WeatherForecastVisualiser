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879E" w14:textId="77777777" w:rsidR="00550A08" w:rsidRDefault="00FC4862" w:rsidP="00AC61A6">
      <w:pPr>
        <w:spacing w:after="0" w:line="276" w:lineRule="auto"/>
        <w:rPr>
          <w:u w:val="single"/>
        </w:rPr>
      </w:pPr>
      <w:r>
        <w:rPr>
          <w:u w:val="single"/>
        </w:rPr>
        <w:t xml:space="preserve">                                 </w:t>
      </w:r>
    </w:p>
    <w:p w14:paraId="10A513C6" w14:textId="77777777" w:rsidR="007E170D" w:rsidRPr="0018003A" w:rsidRDefault="007E170D" w:rsidP="007E170D">
      <w:pPr>
        <w:spacing w:after="0" w:line="360" w:lineRule="auto"/>
        <w:jc w:val="center"/>
        <w:rPr>
          <w:rFonts w:cs="Times"/>
          <w:b/>
          <w:sz w:val="32"/>
          <w:szCs w:val="32"/>
        </w:rPr>
      </w:pPr>
      <w:r w:rsidRPr="0018003A">
        <w:rPr>
          <w:rFonts w:cs="Times"/>
          <w:b/>
          <w:sz w:val="32"/>
          <w:szCs w:val="32"/>
        </w:rPr>
        <w:t>GENG5511 MPE Engineering Research Project Part 1</w:t>
      </w:r>
    </w:p>
    <w:p w14:paraId="27F45AA3" w14:textId="77777777" w:rsidR="007E170D" w:rsidRPr="0018003A" w:rsidRDefault="007E170D" w:rsidP="007E170D">
      <w:pPr>
        <w:spacing w:after="0" w:line="360" w:lineRule="auto"/>
        <w:jc w:val="center"/>
        <w:rPr>
          <w:rFonts w:cs="Times"/>
          <w:b/>
          <w:sz w:val="32"/>
          <w:szCs w:val="32"/>
        </w:rPr>
      </w:pPr>
      <w:r w:rsidRPr="0018003A">
        <w:rPr>
          <w:rFonts w:cs="Times"/>
          <w:b/>
          <w:sz w:val="32"/>
          <w:szCs w:val="32"/>
        </w:rPr>
        <w:t>Project Proposal</w:t>
      </w:r>
    </w:p>
    <w:p w14:paraId="6445F289" w14:textId="77777777" w:rsidR="007E170D" w:rsidRPr="0018003A" w:rsidRDefault="007E170D" w:rsidP="007E170D">
      <w:pPr>
        <w:spacing w:after="0" w:line="360" w:lineRule="auto"/>
        <w:jc w:val="center"/>
        <w:rPr>
          <w:rFonts w:cs="Times"/>
          <w:b/>
          <w:sz w:val="36"/>
        </w:rPr>
      </w:pPr>
    </w:p>
    <w:p w14:paraId="6A764B02" w14:textId="77777777" w:rsidR="007E170D" w:rsidRPr="0018003A" w:rsidRDefault="007E170D" w:rsidP="007E170D">
      <w:pPr>
        <w:pStyle w:val="Title"/>
        <w:rPr>
          <w:rFonts w:cs="Times"/>
        </w:rPr>
      </w:pPr>
      <w:r w:rsidRPr="0018003A">
        <w:rPr>
          <w:rFonts w:cs="Times"/>
        </w:rPr>
        <w:t>Development of JavaScript based web system for displaying operational ocean - atmosphere model results.</w:t>
      </w:r>
    </w:p>
    <w:p w14:paraId="57287261" w14:textId="77777777" w:rsidR="007E170D" w:rsidRPr="0018003A" w:rsidRDefault="007E170D" w:rsidP="007E170D">
      <w:pPr>
        <w:spacing w:after="0" w:line="276" w:lineRule="auto"/>
        <w:jc w:val="center"/>
        <w:rPr>
          <w:rFonts w:cs="Times"/>
          <w:b/>
          <w:sz w:val="28"/>
        </w:rPr>
      </w:pPr>
    </w:p>
    <w:p w14:paraId="45B8C73C" w14:textId="77777777" w:rsidR="007E170D" w:rsidRPr="0018003A" w:rsidRDefault="007E170D" w:rsidP="007E170D">
      <w:pPr>
        <w:spacing w:after="0" w:line="276" w:lineRule="auto"/>
        <w:jc w:val="center"/>
        <w:rPr>
          <w:rFonts w:cs="Times"/>
          <w:b/>
          <w:sz w:val="28"/>
        </w:rPr>
      </w:pPr>
    </w:p>
    <w:p w14:paraId="5CC01406" w14:textId="77777777" w:rsidR="007E170D" w:rsidRPr="0018003A" w:rsidRDefault="007E170D" w:rsidP="007E170D">
      <w:pPr>
        <w:spacing w:after="0" w:line="276" w:lineRule="auto"/>
        <w:jc w:val="center"/>
        <w:rPr>
          <w:rFonts w:cs="Times"/>
          <w:b/>
          <w:sz w:val="28"/>
        </w:rPr>
      </w:pPr>
    </w:p>
    <w:p w14:paraId="4FCD121B" w14:textId="77777777" w:rsidR="007E170D" w:rsidRPr="0018003A" w:rsidRDefault="007E170D" w:rsidP="007E170D">
      <w:pPr>
        <w:spacing w:after="0" w:line="276" w:lineRule="auto"/>
        <w:rPr>
          <w:rFonts w:cs="Times"/>
          <w:b/>
          <w:sz w:val="28"/>
        </w:rPr>
      </w:pPr>
    </w:p>
    <w:p w14:paraId="093C6D2E" w14:textId="77777777" w:rsidR="007E170D" w:rsidRPr="0018003A" w:rsidRDefault="007E170D" w:rsidP="007E170D">
      <w:pPr>
        <w:spacing w:after="0" w:line="276" w:lineRule="auto"/>
        <w:jc w:val="center"/>
        <w:rPr>
          <w:rFonts w:cs="Times"/>
          <w:b/>
          <w:sz w:val="28"/>
        </w:rPr>
      </w:pPr>
      <w:r w:rsidRPr="0018003A">
        <w:rPr>
          <w:rFonts w:cs="Times"/>
          <w:b/>
          <w:sz w:val="28"/>
        </w:rPr>
        <w:t>Jared Healy</w:t>
      </w:r>
    </w:p>
    <w:p w14:paraId="6E35293E" w14:textId="77777777" w:rsidR="007E170D" w:rsidRPr="0018003A" w:rsidRDefault="007E170D" w:rsidP="007E170D">
      <w:pPr>
        <w:spacing w:after="0" w:line="276" w:lineRule="auto"/>
        <w:jc w:val="center"/>
        <w:rPr>
          <w:rFonts w:cs="Times"/>
          <w:sz w:val="28"/>
        </w:rPr>
      </w:pPr>
      <w:r w:rsidRPr="0018003A">
        <w:rPr>
          <w:rFonts w:cs="Times"/>
          <w:sz w:val="28"/>
        </w:rPr>
        <w:t>23398223</w:t>
      </w:r>
    </w:p>
    <w:p w14:paraId="087C1DD2" w14:textId="77777777" w:rsidR="007E170D" w:rsidRPr="0018003A" w:rsidRDefault="007E170D" w:rsidP="007E170D">
      <w:pPr>
        <w:spacing w:after="0" w:line="276" w:lineRule="auto"/>
        <w:jc w:val="center"/>
        <w:rPr>
          <w:rFonts w:cs="Times"/>
          <w:sz w:val="28"/>
        </w:rPr>
      </w:pPr>
      <w:r w:rsidRPr="0018003A">
        <w:rPr>
          <w:rFonts w:cs="Times"/>
          <w:sz w:val="28"/>
        </w:rPr>
        <w:t>School of Engineering, University of Western Australia</w:t>
      </w:r>
    </w:p>
    <w:p w14:paraId="1C90C327" w14:textId="77777777" w:rsidR="007E170D" w:rsidRPr="0018003A" w:rsidRDefault="007E170D" w:rsidP="007E170D">
      <w:pPr>
        <w:spacing w:after="0" w:line="276" w:lineRule="auto"/>
        <w:jc w:val="center"/>
        <w:rPr>
          <w:rFonts w:cs="Times"/>
          <w:b/>
          <w:sz w:val="28"/>
        </w:rPr>
      </w:pPr>
    </w:p>
    <w:p w14:paraId="789B7C0B" w14:textId="77777777" w:rsidR="007E170D" w:rsidRPr="0018003A" w:rsidRDefault="007E170D" w:rsidP="007E170D">
      <w:pPr>
        <w:spacing w:after="0" w:line="276" w:lineRule="auto"/>
        <w:jc w:val="center"/>
        <w:rPr>
          <w:rFonts w:cs="Times"/>
          <w:b/>
          <w:sz w:val="28"/>
        </w:rPr>
      </w:pPr>
      <w:r w:rsidRPr="0018003A">
        <w:rPr>
          <w:rFonts w:cs="Times"/>
          <w:b/>
          <w:sz w:val="28"/>
        </w:rPr>
        <w:t>Supervisor: Ivica Janekovic</w:t>
      </w:r>
    </w:p>
    <w:p w14:paraId="7FF299C5" w14:textId="77777777" w:rsidR="007E170D" w:rsidRPr="0018003A" w:rsidRDefault="007E170D" w:rsidP="007E170D">
      <w:pPr>
        <w:spacing w:after="0" w:line="276" w:lineRule="auto"/>
        <w:jc w:val="center"/>
        <w:rPr>
          <w:rFonts w:cs="Times"/>
          <w:sz w:val="28"/>
        </w:rPr>
      </w:pPr>
      <w:r w:rsidRPr="0018003A">
        <w:rPr>
          <w:rFonts w:cs="Times"/>
          <w:sz w:val="28"/>
        </w:rPr>
        <w:t>School of Engineering, University of Western Australia</w:t>
      </w:r>
    </w:p>
    <w:p w14:paraId="19020A70" w14:textId="77777777" w:rsidR="007E170D" w:rsidRPr="0018003A" w:rsidRDefault="007E170D" w:rsidP="007E170D">
      <w:pPr>
        <w:spacing w:after="0" w:line="276" w:lineRule="auto"/>
        <w:jc w:val="center"/>
        <w:rPr>
          <w:rFonts w:cs="Times"/>
          <w:b/>
          <w:sz w:val="28"/>
        </w:rPr>
      </w:pPr>
    </w:p>
    <w:p w14:paraId="7E572581" w14:textId="77777777" w:rsidR="007E170D" w:rsidRPr="0018003A" w:rsidRDefault="007E170D" w:rsidP="007E170D">
      <w:pPr>
        <w:spacing w:after="0" w:line="276" w:lineRule="auto"/>
        <w:jc w:val="center"/>
        <w:rPr>
          <w:rFonts w:cs="Times"/>
          <w:b/>
          <w:i/>
          <w:iCs/>
          <w:sz w:val="28"/>
        </w:rPr>
      </w:pPr>
    </w:p>
    <w:p w14:paraId="7046B641" w14:textId="77777777" w:rsidR="007E170D" w:rsidRPr="0018003A" w:rsidRDefault="007E170D" w:rsidP="007E170D">
      <w:pPr>
        <w:spacing w:after="0" w:line="276" w:lineRule="auto"/>
        <w:jc w:val="center"/>
        <w:rPr>
          <w:rFonts w:cs="Times"/>
          <w:b/>
          <w:i/>
          <w:iCs/>
          <w:sz w:val="28"/>
        </w:rPr>
      </w:pPr>
    </w:p>
    <w:p w14:paraId="63CAC722" w14:textId="12D5ACD8" w:rsidR="007E170D" w:rsidRPr="0018003A" w:rsidRDefault="007E170D" w:rsidP="007E170D">
      <w:pPr>
        <w:spacing w:after="0" w:line="276" w:lineRule="auto"/>
        <w:jc w:val="center"/>
        <w:rPr>
          <w:rFonts w:cs="Times"/>
          <w:bCs/>
          <w:i/>
          <w:iCs/>
          <w:sz w:val="28"/>
        </w:rPr>
      </w:pPr>
      <w:r w:rsidRPr="0018003A">
        <w:rPr>
          <w:rFonts w:cs="Times"/>
          <w:bCs/>
          <w:i/>
          <w:iCs/>
          <w:sz w:val="28"/>
        </w:rPr>
        <w:t xml:space="preserve">Word count: </w:t>
      </w:r>
      <w:r w:rsidRPr="007E170D">
        <w:rPr>
          <w:rFonts w:cs="Times"/>
          <w:bCs/>
          <w:i/>
          <w:iCs/>
          <w:sz w:val="28"/>
          <w:highlight w:val="yellow"/>
        </w:rPr>
        <w:t>????</w:t>
      </w:r>
    </w:p>
    <w:p w14:paraId="7546565D" w14:textId="77777777" w:rsidR="007E170D" w:rsidRPr="0018003A" w:rsidRDefault="007E170D" w:rsidP="007E170D">
      <w:pPr>
        <w:spacing w:after="0" w:line="276" w:lineRule="auto"/>
        <w:jc w:val="center"/>
        <w:rPr>
          <w:rFonts w:cs="Times"/>
          <w:b/>
          <w:sz w:val="28"/>
        </w:rPr>
      </w:pPr>
    </w:p>
    <w:p w14:paraId="266C2705" w14:textId="77777777" w:rsidR="007E170D" w:rsidRPr="0018003A" w:rsidRDefault="007E170D" w:rsidP="007E170D">
      <w:pPr>
        <w:spacing w:after="0" w:line="276" w:lineRule="auto"/>
        <w:rPr>
          <w:rFonts w:cs="Times"/>
          <w:sz w:val="28"/>
        </w:rPr>
      </w:pPr>
    </w:p>
    <w:p w14:paraId="1E21C0C3" w14:textId="77777777" w:rsidR="007E170D" w:rsidRPr="0018003A" w:rsidRDefault="007E170D" w:rsidP="007E170D">
      <w:pPr>
        <w:spacing w:after="0" w:line="276" w:lineRule="auto"/>
        <w:rPr>
          <w:rFonts w:cs="Times"/>
          <w:sz w:val="28"/>
        </w:rPr>
      </w:pPr>
    </w:p>
    <w:p w14:paraId="0FECB96E" w14:textId="77777777" w:rsidR="007E170D" w:rsidRPr="0018003A" w:rsidRDefault="007E170D" w:rsidP="007E170D">
      <w:pPr>
        <w:spacing w:after="0" w:line="276" w:lineRule="auto"/>
        <w:jc w:val="center"/>
        <w:rPr>
          <w:rFonts w:cs="Times"/>
          <w:bCs/>
          <w:sz w:val="28"/>
        </w:rPr>
      </w:pPr>
      <w:r w:rsidRPr="0018003A">
        <w:rPr>
          <w:rFonts w:cs="Times"/>
          <w:b/>
          <w:sz w:val="28"/>
        </w:rPr>
        <w:t>School of Engineering</w:t>
      </w:r>
    </w:p>
    <w:p w14:paraId="07927A78" w14:textId="77777777" w:rsidR="007E170D" w:rsidRPr="0018003A" w:rsidRDefault="007E170D" w:rsidP="007E170D">
      <w:pPr>
        <w:spacing w:after="0" w:line="276" w:lineRule="auto"/>
        <w:jc w:val="center"/>
        <w:rPr>
          <w:rFonts w:cs="Times"/>
          <w:b/>
          <w:sz w:val="28"/>
        </w:rPr>
      </w:pPr>
      <w:r w:rsidRPr="0018003A">
        <w:rPr>
          <w:rFonts w:cs="Times"/>
          <w:b/>
          <w:sz w:val="28"/>
        </w:rPr>
        <w:t>University of Western Australia</w:t>
      </w:r>
    </w:p>
    <w:p w14:paraId="19710857" w14:textId="77777777" w:rsidR="007E170D" w:rsidRPr="0018003A" w:rsidRDefault="007E170D" w:rsidP="007E170D">
      <w:pPr>
        <w:spacing w:after="0" w:line="276" w:lineRule="auto"/>
        <w:jc w:val="center"/>
        <w:rPr>
          <w:rFonts w:cs="Times"/>
          <w:b/>
          <w:sz w:val="28"/>
        </w:rPr>
      </w:pPr>
    </w:p>
    <w:p w14:paraId="2059B4AB" w14:textId="77777777" w:rsidR="007E170D" w:rsidRPr="0018003A" w:rsidRDefault="007E170D" w:rsidP="007E170D">
      <w:pPr>
        <w:spacing w:after="0" w:line="276" w:lineRule="auto"/>
        <w:jc w:val="center"/>
        <w:rPr>
          <w:rFonts w:cs="Times"/>
          <w:bCs/>
          <w:sz w:val="28"/>
        </w:rPr>
      </w:pPr>
    </w:p>
    <w:p w14:paraId="2C74CD67" w14:textId="603FFA8A" w:rsidR="007E170D" w:rsidRPr="0018003A" w:rsidRDefault="007E170D" w:rsidP="007E170D">
      <w:pPr>
        <w:spacing w:after="0" w:line="276" w:lineRule="auto"/>
        <w:jc w:val="center"/>
        <w:rPr>
          <w:rFonts w:cs="Times"/>
          <w:bCs/>
          <w:sz w:val="28"/>
        </w:rPr>
      </w:pPr>
      <w:r w:rsidRPr="0018003A">
        <w:rPr>
          <w:rFonts w:cs="Times"/>
          <w:bCs/>
          <w:sz w:val="28"/>
        </w:rPr>
        <w:t xml:space="preserve">Submitted: </w:t>
      </w:r>
      <w:r>
        <w:rPr>
          <w:rFonts w:cs="Times"/>
          <w:bCs/>
          <w:sz w:val="28"/>
        </w:rPr>
        <w:t>20</w:t>
      </w:r>
      <w:r w:rsidRPr="0018003A">
        <w:rPr>
          <w:rFonts w:cs="Times"/>
          <w:bCs/>
          <w:sz w:val="28"/>
        </w:rPr>
        <w:t xml:space="preserve"> </w:t>
      </w:r>
      <w:r>
        <w:rPr>
          <w:rFonts w:cs="Times"/>
          <w:bCs/>
          <w:sz w:val="28"/>
        </w:rPr>
        <w:t>May</w:t>
      </w:r>
      <w:r w:rsidRPr="0018003A">
        <w:rPr>
          <w:rFonts w:cs="Times"/>
          <w:bCs/>
          <w:sz w:val="28"/>
        </w:rPr>
        <w:t xml:space="preserve"> 202</w:t>
      </w:r>
      <w:r>
        <w:rPr>
          <w:rFonts w:cs="Times"/>
          <w:bCs/>
          <w:sz w:val="28"/>
        </w:rPr>
        <w:t>6</w:t>
      </w:r>
    </w:p>
    <w:p w14:paraId="08A2BA8D" w14:textId="77777777" w:rsidR="00920E96" w:rsidRDefault="00920E96" w:rsidP="00AC61A6">
      <w:pPr>
        <w:spacing w:after="0" w:line="276" w:lineRule="auto"/>
        <w:jc w:val="center"/>
        <w:rPr>
          <w:sz w:val="28"/>
        </w:rPr>
      </w:pPr>
    </w:p>
    <w:p w14:paraId="5A2269BA" w14:textId="77777777" w:rsidR="007E170D" w:rsidRDefault="007E170D" w:rsidP="00AC61A6">
      <w:pPr>
        <w:spacing w:after="0" w:line="276" w:lineRule="auto"/>
        <w:jc w:val="center"/>
        <w:rPr>
          <w:sz w:val="28"/>
        </w:rPr>
      </w:pPr>
    </w:p>
    <w:p w14:paraId="0B0C0F9C" w14:textId="77777777" w:rsidR="007E170D" w:rsidRDefault="007E170D" w:rsidP="00AC61A6">
      <w:pPr>
        <w:spacing w:after="0" w:line="276" w:lineRule="auto"/>
        <w:jc w:val="center"/>
        <w:rPr>
          <w:sz w:val="28"/>
        </w:rPr>
      </w:pPr>
    </w:p>
    <w:p w14:paraId="1632142B" w14:textId="77777777" w:rsidR="007E170D" w:rsidRDefault="007E170D" w:rsidP="00AC61A6">
      <w:pPr>
        <w:spacing w:after="0" w:line="276" w:lineRule="auto"/>
        <w:jc w:val="center"/>
        <w:rPr>
          <w:sz w:val="28"/>
        </w:rPr>
      </w:pPr>
    </w:p>
    <w:p w14:paraId="1EB4C66C" w14:textId="77777777" w:rsidR="007E170D" w:rsidRDefault="007E170D" w:rsidP="00AC61A6">
      <w:pPr>
        <w:spacing w:after="0" w:line="276" w:lineRule="auto"/>
        <w:jc w:val="center"/>
        <w:rPr>
          <w:sz w:val="28"/>
        </w:rPr>
      </w:pPr>
    </w:p>
    <w:p w14:paraId="0E2C7B4E" w14:textId="77777777" w:rsidR="007E170D" w:rsidRDefault="007E170D" w:rsidP="00AC61A6">
      <w:pPr>
        <w:spacing w:after="0" w:line="276" w:lineRule="auto"/>
        <w:jc w:val="center"/>
        <w:rPr>
          <w:sz w:val="28"/>
        </w:rPr>
      </w:pPr>
    </w:p>
    <w:p w14:paraId="7766DEB0" w14:textId="7C99501E" w:rsidR="00550A08" w:rsidRPr="00894036" w:rsidRDefault="00590217" w:rsidP="00AC61A6">
      <w:pPr>
        <w:spacing w:after="0" w:line="276" w:lineRule="auto"/>
        <w:jc w:val="center"/>
        <w:rPr>
          <w:sz w:val="28"/>
        </w:rPr>
      </w:pPr>
      <w:r>
        <w:rPr>
          <w:b/>
          <w:sz w:val="28"/>
        </w:rPr>
        <w:t xml:space="preserve">© </w:t>
      </w:r>
      <w:r w:rsidR="00727502">
        <w:rPr>
          <w:b/>
          <w:sz w:val="28"/>
        </w:rPr>
        <w:t>March</w:t>
      </w:r>
      <w:r>
        <w:rPr>
          <w:b/>
          <w:sz w:val="28"/>
        </w:rPr>
        <w:t xml:space="preserve"> 20</w:t>
      </w:r>
      <w:r w:rsidR="00443FCD">
        <w:rPr>
          <w:b/>
          <w:sz w:val="28"/>
        </w:rPr>
        <w:t>2</w:t>
      </w:r>
      <w:r w:rsidR="00727502">
        <w:rPr>
          <w:b/>
          <w:sz w:val="28"/>
        </w:rPr>
        <w:t>6</w:t>
      </w:r>
    </w:p>
    <w:p w14:paraId="4079FCF6" w14:textId="77777777" w:rsidR="00550A08" w:rsidRDefault="00550A08" w:rsidP="00AC61A6">
      <w:pPr>
        <w:spacing w:after="0" w:line="276" w:lineRule="auto"/>
        <w:rPr>
          <w:b/>
        </w:rPr>
      </w:pPr>
    </w:p>
    <w:p w14:paraId="22EA44B5" w14:textId="77777777" w:rsidR="00550A08" w:rsidRDefault="00550A08" w:rsidP="00AC61A6">
      <w:pPr>
        <w:spacing w:after="0" w:line="276" w:lineRule="auto"/>
        <w:rPr>
          <w:b/>
        </w:rPr>
      </w:pPr>
    </w:p>
    <w:p w14:paraId="3540EB6B" w14:textId="78745055" w:rsidR="00DA2B7F" w:rsidRPr="000D371F" w:rsidRDefault="00727502" w:rsidP="007E170D">
      <w:pPr>
        <w:pStyle w:val="Heading1"/>
        <w:numPr>
          <w:ilvl w:val="0"/>
          <w:numId w:val="0"/>
        </w:numPr>
        <w:ind w:left="360" w:hanging="360"/>
        <w:rPr>
          <w:rFonts w:ascii="Times New Roman" w:hAnsi="Times New Roman"/>
          <w:b w:val="0"/>
          <w:bCs w:val="0"/>
          <w:szCs w:val="28"/>
        </w:rPr>
      </w:pPr>
      <w:bookmarkStart w:id="0" w:name="_Toc229654912"/>
      <w:r>
        <w:rPr>
          <w:rFonts w:ascii="Times New Roman" w:hAnsi="Times New Roman"/>
          <w:szCs w:val="28"/>
        </w:rPr>
        <w:lastRenderedPageBreak/>
        <w:t xml:space="preserve">STUDENT </w:t>
      </w:r>
      <w:r w:rsidR="00DA2B7F" w:rsidRPr="000D371F">
        <w:rPr>
          <w:rFonts w:ascii="Times New Roman" w:hAnsi="Times New Roman"/>
          <w:szCs w:val="28"/>
        </w:rPr>
        <w:t>DECLARATION</w:t>
      </w:r>
      <w:bookmarkEnd w:id="0"/>
      <w:r w:rsidR="00DA2B7F" w:rsidRPr="000D371F">
        <w:rPr>
          <w:rFonts w:ascii="Times New Roman" w:hAnsi="Times New Roman"/>
          <w:szCs w:val="28"/>
        </w:rPr>
        <w:t xml:space="preserve"> </w:t>
      </w:r>
    </w:p>
    <w:p w14:paraId="169428C3" w14:textId="77777777" w:rsidR="00DA2B7F" w:rsidRDefault="00DA2B7F" w:rsidP="00DA2B7F">
      <w:pPr>
        <w:spacing w:after="0"/>
        <w:rPr>
          <w:rFonts w:ascii="Times New Roman" w:hAnsi="Times New Roman" w:cs="Times New Roman"/>
        </w:rPr>
      </w:pPr>
    </w:p>
    <w:p w14:paraId="27F1C52F" w14:textId="77777777" w:rsidR="00DA2B7F" w:rsidRPr="00DC3FF0" w:rsidRDefault="00DA2B7F" w:rsidP="00DA2B7F">
      <w:pPr>
        <w:spacing w:after="0"/>
        <w:rPr>
          <w:rFonts w:ascii="Times New Roman" w:hAnsi="Times New Roman" w:cs="Times New Roman"/>
        </w:rPr>
      </w:pPr>
    </w:p>
    <w:p w14:paraId="012660A3" w14:textId="4145F1EF" w:rsidR="00DA2B7F" w:rsidRDefault="00DA2B7F" w:rsidP="00DA2B7F">
      <w:pPr>
        <w:spacing w:after="0"/>
        <w:rPr>
          <w:rFonts w:ascii="Times New Roman" w:hAnsi="Times New Roman" w:cs="Times New Roman"/>
          <w:b/>
          <w:bCs/>
        </w:rPr>
      </w:pPr>
      <w:r>
        <w:rPr>
          <w:rFonts w:ascii="Times New Roman" w:hAnsi="Times New Roman" w:cs="Times New Roman"/>
          <w:b/>
          <w:bCs/>
        </w:rPr>
        <w:t>My contribution</w:t>
      </w:r>
      <w:r w:rsidR="00727502">
        <w:rPr>
          <w:rFonts w:ascii="Times New Roman" w:hAnsi="Times New Roman" w:cs="Times New Roman"/>
          <w:b/>
          <w:bCs/>
        </w:rPr>
        <w:t xml:space="preserve"> to the project</w:t>
      </w:r>
    </w:p>
    <w:p w14:paraId="2D216AB1" w14:textId="77777777" w:rsidR="00DA2B7F" w:rsidRDefault="00DA2B7F" w:rsidP="00DA2B7F">
      <w:pPr>
        <w:spacing w:after="0"/>
        <w:rPr>
          <w:rFonts w:ascii="Times New Roman" w:hAnsi="Times New Roman" w:cs="Times New Roman"/>
          <w:b/>
          <w:bCs/>
        </w:rPr>
      </w:pPr>
    </w:p>
    <w:p w14:paraId="213248AE" w14:textId="1C8385B6" w:rsidR="00727502" w:rsidRPr="00F26D7C" w:rsidRDefault="00727502" w:rsidP="00727502">
      <w:pPr>
        <w:spacing w:after="0"/>
        <w:rPr>
          <w:rFonts w:ascii="Times New Roman" w:hAnsi="Times New Roman" w:cs="Times New Roman"/>
        </w:rPr>
      </w:pPr>
      <w:r w:rsidRPr="00F26D7C">
        <w:rPr>
          <w:rFonts w:ascii="Times New Roman" w:hAnsi="Times New Roman" w:cs="Times New Roman"/>
        </w:rPr>
        <w:t>Provide details here of your contribution to the project and the contribution of others</w:t>
      </w:r>
      <w:r>
        <w:rPr>
          <w:rFonts w:ascii="Times New Roman" w:hAnsi="Times New Roman" w:cs="Times New Roman"/>
        </w:rPr>
        <w:t>. See Section 2.3 of this guide for more information.</w:t>
      </w:r>
    </w:p>
    <w:p w14:paraId="4600A121" w14:textId="77777777" w:rsidR="00727502" w:rsidRDefault="00727502" w:rsidP="00DA2B7F">
      <w:pPr>
        <w:spacing w:after="0"/>
        <w:rPr>
          <w:rFonts w:ascii="Times New Roman" w:hAnsi="Times New Roman" w:cs="Times New Roman"/>
          <w:b/>
          <w:bCs/>
        </w:rPr>
      </w:pPr>
    </w:p>
    <w:p w14:paraId="7F114465" w14:textId="77777777" w:rsidR="00727502" w:rsidRDefault="00727502" w:rsidP="00DA2B7F">
      <w:pPr>
        <w:spacing w:after="0"/>
        <w:rPr>
          <w:rFonts w:ascii="Times New Roman" w:hAnsi="Times New Roman" w:cs="Times New Roman"/>
          <w:b/>
          <w:bCs/>
        </w:rPr>
      </w:pPr>
    </w:p>
    <w:p w14:paraId="5F3637F5" w14:textId="77777777" w:rsidR="00727502" w:rsidRDefault="00727502" w:rsidP="00DA2B7F">
      <w:pPr>
        <w:spacing w:after="0"/>
        <w:rPr>
          <w:rFonts w:ascii="Times New Roman" w:hAnsi="Times New Roman" w:cs="Times New Roman"/>
          <w:b/>
          <w:bCs/>
        </w:rPr>
      </w:pPr>
    </w:p>
    <w:p w14:paraId="2A66FBDF" w14:textId="77777777" w:rsidR="00727502" w:rsidRDefault="00727502" w:rsidP="00DA2B7F">
      <w:pPr>
        <w:spacing w:after="0"/>
        <w:rPr>
          <w:rFonts w:ascii="Times New Roman" w:hAnsi="Times New Roman" w:cs="Times New Roman"/>
          <w:b/>
          <w:bCs/>
        </w:rPr>
      </w:pPr>
    </w:p>
    <w:p w14:paraId="70246507" w14:textId="77777777" w:rsidR="00727502" w:rsidRDefault="00727502" w:rsidP="00DA2B7F">
      <w:pPr>
        <w:spacing w:after="0"/>
        <w:rPr>
          <w:rFonts w:ascii="Times New Roman" w:hAnsi="Times New Roman" w:cs="Times New Roman"/>
          <w:b/>
          <w:bCs/>
        </w:rPr>
      </w:pPr>
    </w:p>
    <w:p w14:paraId="4AEDFD08" w14:textId="77777777" w:rsidR="00727502" w:rsidRDefault="00727502" w:rsidP="00DA2B7F">
      <w:pPr>
        <w:spacing w:after="0"/>
        <w:rPr>
          <w:rFonts w:ascii="Times New Roman" w:hAnsi="Times New Roman" w:cs="Times New Roman"/>
          <w:b/>
          <w:bCs/>
        </w:rPr>
      </w:pPr>
    </w:p>
    <w:p w14:paraId="5353F3AB" w14:textId="77777777" w:rsidR="00727502" w:rsidRDefault="00727502" w:rsidP="00DA2B7F">
      <w:pPr>
        <w:spacing w:after="0"/>
        <w:rPr>
          <w:rFonts w:ascii="Times New Roman" w:hAnsi="Times New Roman" w:cs="Times New Roman"/>
          <w:b/>
          <w:bCs/>
        </w:rPr>
      </w:pPr>
    </w:p>
    <w:p w14:paraId="7606D88C" w14:textId="77777777" w:rsidR="00DA2B7F" w:rsidRDefault="00DA2B7F" w:rsidP="00DA2B7F">
      <w:pPr>
        <w:spacing w:after="0"/>
        <w:rPr>
          <w:rFonts w:ascii="Times New Roman" w:hAnsi="Times New Roman" w:cs="Times New Roman"/>
          <w:b/>
          <w:bCs/>
        </w:rPr>
      </w:pPr>
      <w:r w:rsidRPr="00DC3FF0">
        <w:rPr>
          <w:rFonts w:ascii="Times New Roman" w:hAnsi="Times New Roman" w:cs="Times New Roman"/>
          <w:b/>
          <w:bCs/>
        </w:rPr>
        <w:t>Use of AI tools</w:t>
      </w:r>
    </w:p>
    <w:p w14:paraId="5ABB1F83" w14:textId="77777777" w:rsidR="00727502" w:rsidRPr="00DC3FF0" w:rsidRDefault="00727502" w:rsidP="00DA2B7F">
      <w:pPr>
        <w:spacing w:after="0"/>
        <w:rPr>
          <w:rFonts w:ascii="Times New Roman" w:hAnsi="Times New Roman" w:cs="Times New Roman"/>
          <w:b/>
          <w:bCs/>
        </w:rPr>
      </w:pPr>
    </w:p>
    <w:p w14:paraId="7E27B6F7" w14:textId="77777777" w:rsidR="00727502" w:rsidRPr="00F26D7C" w:rsidRDefault="00727502" w:rsidP="00727502">
      <w:pPr>
        <w:spacing w:after="0"/>
        <w:rPr>
          <w:rFonts w:ascii="Times New Roman" w:hAnsi="Times New Roman" w:cs="Times New Roman"/>
        </w:rPr>
      </w:pPr>
      <w:r w:rsidRPr="00F26D7C">
        <w:rPr>
          <w:rFonts w:ascii="Times New Roman" w:hAnsi="Times New Roman" w:cs="Times New Roman"/>
        </w:rPr>
        <w:t>I have used AI tools in the preparation of my report: Y</w:t>
      </w:r>
      <w:r>
        <w:rPr>
          <w:rFonts w:ascii="Times New Roman" w:hAnsi="Times New Roman" w:cs="Times New Roman"/>
        </w:rPr>
        <w:t>es</w:t>
      </w:r>
      <w:r w:rsidRPr="00F26D7C">
        <w:rPr>
          <w:rFonts w:ascii="Times New Roman" w:hAnsi="Times New Roman" w:cs="Times New Roman"/>
        </w:rPr>
        <w:t>/N</w:t>
      </w:r>
      <w:r>
        <w:rPr>
          <w:rFonts w:ascii="Times New Roman" w:hAnsi="Times New Roman" w:cs="Times New Roman"/>
        </w:rPr>
        <w:t>o</w:t>
      </w:r>
    </w:p>
    <w:p w14:paraId="54A32B73" w14:textId="77777777" w:rsidR="00727502" w:rsidRPr="00F26D7C" w:rsidRDefault="00727502" w:rsidP="00727502">
      <w:pPr>
        <w:spacing w:after="0"/>
        <w:rPr>
          <w:rFonts w:ascii="Times New Roman" w:hAnsi="Times New Roman" w:cs="Times New Roman"/>
        </w:rPr>
      </w:pPr>
    </w:p>
    <w:p w14:paraId="12C6BA9D" w14:textId="385DAF89" w:rsidR="00727502" w:rsidRDefault="00727502" w:rsidP="00727502">
      <w:pPr>
        <w:spacing w:after="0"/>
        <w:rPr>
          <w:rFonts w:ascii="Times New Roman" w:hAnsi="Times New Roman" w:cs="Times New Roman"/>
        </w:rPr>
      </w:pPr>
      <w:r>
        <w:rPr>
          <w:rFonts w:ascii="Times New Roman" w:hAnsi="Times New Roman" w:cs="Times New Roman"/>
        </w:rPr>
        <w:t>Enter d</w:t>
      </w:r>
      <w:r w:rsidRPr="00F26D7C">
        <w:rPr>
          <w:rFonts w:ascii="Times New Roman" w:hAnsi="Times New Roman" w:cs="Times New Roman"/>
        </w:rPr>
        <w:t xml:space="preserve">etails of how AI tools were used: </w:t>
      </w:r>
    </w:p>
    <w:p w14:paraId="507508BC" w14:textId="77777777" w:rsidR="00727502" w:rsidRDefault="00727502" w:rsidP="00727502">
      <w:pPr>
        <w:spacing w:after="0"/>
        <w:rPr>
          <w:rFonts w:ascii="Times New Roman" w:hAnsi="Times New Roman" w:cs="Times New Roman"/>
        </w:rPr>
      </w:pPr>
    </w:p>
    <w:p w14:paraId="1B18A158" w14:textId="77777777" w:rsidR="00727502" w:rsidRDefault="00727502" w:rsidP="00727502">
      <w:pPr>
        <w:spacing w:after="0"/>
        <w:rPr>
          <w:rFonts w:ascii="Times New Roman" w:hAnsi="Times New Roman" w:cs="Times New Roman"/>
        </w:rPr>
      </w:pPr>
    </w:p>
    <w:p w14:paraId="64027231" w14:textId="77777777" w:rsidR="00727502" w:rsidRDefault="00727502" w:rsidP="00727502">
      <w:pPr>
        <w:spacing w:after="0"/>
        <w:rPr>
          <w:rFonts w:ascii="Times New Roman" w:hAnsi="Times New Roman" w:cs="Times New Roman"/>
        </w:rPr>
      </w:pPr>
    </w:p>
    <w:p w14:paraId="532450C2" w14:textId="77777777" w:rsidR="00727502" w:rsidRDefault="00727502" w:rsidP="00727502">
      <w:pPr>
        <w:spacing w:after="0"/>
        <w:rPr>
          <w:rFonts w:ascii="Times New Roman" w:hAnsi="Times New Roman" w:cs="Times New Roman"/>
        </w:rPr>
      </w:pPr>
    </w:p>
    <w:p w14:paraId="796FDB46" w14:textId="77777777" w:rsidR="00727502" w:rsidRPr="00F26D7C" w:rsidRDefault="00727502" w:rsidP="00727502">
      <w:pPr>
        <w:spacing w:after="0"/>
        <w:rPr>
          <w:rFonts w:ascii="Times New Roman" w:hAnsi="Times New Roman" w:cs="Times New Roman"/>
        </w:rPr>
      </w:pPr>
    </w:p>
    <w:p w14:paraId="27069ABB" w14:textId="77777777" w:rsidR="00DA2B7F" w:rsidRPr="00DC3FF0" w:rsidRDefault="00DA2B7F" w:rsidP="00DA2B7F">
      <w:pPr>
        <w:spacing w:after="0"/>
        <w:rPr>
          <w:rFonts w:ascii="Times New Roman" w:hAnsi="Times New Roman" w:cs="Times New Roman"/>
        </w:rPr>
      </w:pPr>
    </w:p>
    <w:p w14:paraId="6FDC9A31" w14:textId="77777777" w:rsidR="00DA2B7F" w:rsidRPr="00DC3FF0" w:rsidRDefault="00DA2B7F" w:rsidP="00DA2B7F">
      <w:pPr>
        <w:spacing w:after="0"/>
        <w:rPr>
          <w:rFonts w:ascii="Times New Roman" w:hAnsi="Times New Roman" w:cs="Times New Roman"/>
        </w:rPr>
      </w:pPr>
      <w:r w:rsidRPr="00DC3FF0">
        <w:rPr>
          <w:rFonts w:ascii="Times New Roman" w:hAnsi="Times New Roman" w:cs="Times New Roman"/>
        </w:rPr>
        <w:t>In accordance with University Policy, I certify that:</w:t>
      </w:r>
    </w:p>
    <w:p w14:paraId="7D143791" w14:textId="77777777" w:rsidR="00DA2B7F" w:rsidRPr="00DC3FF0" w:rsidRDefault="00DA2B7F" w:rsidP="00DA2B7F">
      <w:pPr>
        <w:spacing w:after="0"/>
        <w:rPr>
          <w:rFonts w:ascii="Times New Roman" w:hAnsi="Times New Roman" w:cs="Times New Roman"/>
        </w:rPr>
      </w:pPr>
    </w:p>
    <w:p w14:paraId="0BA4B9EE" w14:textId="77777777" w:rsidR="00DA2B7F" w:rsidRPr="00DC3FF0" w:rsidRDefault="00DA2B7F" w:rsidP="00DA2B7F">
      <w:pPr>
        <w:spacing w:after="0"/>
        <w:rPr>
          <w:rFonts w:ascii="Times New Roman" w:hAnsi="Times New Roman" w:cs="Times New Roman"/>
          <w:i/>
          <w:iCs/>
        </w:rPr>
      </w:pPr>
      <w:r w:rsidRPr="00DC3FF0">
        <w:rPr>
          <w:rFonts w:ascii="Times New Roman" w:hAnsi="Times New Roman" w:cs="Times New Roman"/>
          <w:i/>
          <w:iCs/>
        </w:rPr>
        <w:t xml:space="preserve">The </w:t>
      </w:r>
      <w:r>
        <w:rPr>
          <w:rFonts w:ascii="Times New Roman" w:hAnsi="Times New Roman" w:cs="Times New Roman"/>
          <w:i/>
          <w:iCs/>
        </w:rPr>
        <w:t xml:space="preserve">above information is correct, and the </w:t>
      </w:r>
      <w:r w:rsidRPr="00DC3FF0">
        <w:rPr>
          <w:rFonts w:ascii="Times New Roman" w:hAnsi="Times New Roman" w:cs="Times New Roman"/>
          <w:i/>
          <w:iCs/>
        </w:rPr>
        <w:t>attached work submitted for assessment is my own work and that all material drawn from other sources has been fully acknowledged and referenced.</w:t>
      </w:r>
    </w:p>
    <w:p w14:paraId="497D8380" w14:textId="77777777" w:rsidR="00DA2B7F" w:rsidRPr="00DC3FF0" w:rsidRDefault="00DA2B7F" w:rsidP="00DA2B7F">
      <w:pPr>
        <w:spacing w:after="0"/>
        <w:rPr>
          <w:rFonts w:ascii="Times New Roman" w:hAnsi="Times New Roman" w:cs="Times New Roman"/>
        </w:rPr>
      </w:pPr>
    </w:p>
    <w:p w14:paraId="6F2AAD7F" w14:textId="77777777" w:rsidR="00DA2B7F" w:rsidRPr="00DC3FF0" w:rsidRDefault="00DA2B7F" w:rsidP="00DA2B7F">
      <w:pPr>
        <w:spacing w:after="0"/>
        <w:rPr>
          <w:rFonts w:ascii="Times New Roman" w:hAnsi="Times New Roman" w:cs="Times New Roman"/>
        </w:rPr>
      </w:pPr>
    </w:p>
    <w:p w14:paraId="534EE5D5" w14:textId="77777777" w:rsidR="00DA2B7F" w:rsidRPr="00DC3FF0" w:rsidRDefault="00DA2B7F" w:rsidP="00DA2B7F">
      <w:pPr>
        <w:spacing w:after="0"/>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tudent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________________________________</w:t>
      </w:r>
      <w:r w:rsidRPr="00DC3FF0">
        <w:rPr>
          <w:rFonts w:ascii="Times New Roman" w:hAnsi="Times New Roman" w:cs="Times New Roman"/>
        </w:rPr>
        <w:tab/>
      </w:r>
      <w:r w:rsidRPr="00DC3FF0">
        <w:rPr>
          <w:rFonts w:ascii="Times New Roman" w:hAnsi="Times New Roman" w:cs="Times New Roman"/>
        </w:rPr>
        <w:tab/>
        <w:t>Date   ________________</w:t>
      </w:r>
    </w:p>
    <w:p w14:paraId="14D41098" w14:textId="77777777" w:rsidR="00DA2B7F" w:rsidRPr="00DC3FF0" w:rsidRDefault="00DA2B7F" w:rsidP="00DA2B7F">
      <w:pPr>
        <w:spacing w:after="0"/>
        <w:rPr>
          <w:rFonts w:ascii="Times New Roman" w:hAnsi="Times New Roman" w:cs="Times New Roman"/>
        </w:rPr>
      </w:pPr>
    </w:p>
    <w:p w14:paraId="268D667F" w14:textId="77777777" w:rsidR="00DA2B7F" w:rsidRDefault="00DA2B7F" w:rsidP="00DA2B7F">
      <w:pPr>
        <w:spacing w:after="0"/>
        <w:rPr>
          <w:rFonts w:ascii="Times New Roman" w:hAnsi="Times New Roman" w:cs="Times New Roman"/>
        </w:rPr>
      </w:pPr>
    </w:p>
    <w:p w14:paraId="47984639" w14:textId="77777777" w:rsidR="00727502" w:rsidRPr="00DC3FF0" w:rsidRDefault="00727502" w:rsidP="00DA2B7F">
      <w:pPr>
        <w:spacing w:after="0"/>
        <w:rPr>
          <w:rFonts w:ascii="Times New Roman" w:hAnsi="Times New Roman" w:cs="Times New Roman"/>
        </w:rPr>
      </w:pPr>
    </w:p>
    <w:p w14:paraId="19A1D05C" w14:textId="77777777" w:rsidR="00DA2B7F" w:rsidRPr="0032763F" w:rsidRDefault="00DA2B7F" w:rsidP="00DA2B7F">
      <w:pPr>
        <w:spacing w:after="0"/>
        <w:rPr>
          <w:rFonts w:ascii="Times New Roman" w:hAnsi="Times New Roman" w:cs="Times New Roman"/>
          <w:b/>
          <w:bCs/>
        </w:rPr>
      </w:pPr>
      <w:r w:rsidRPr="0032763F">
        <w:rPr>
          <w:rFonts w:ascii="Times New Roman" w:hAnsi="Times New Roman" w:cs="Times New Roman"/>
          <w:b/>
          <w:bCs/>
        </w:rPr>
        <w:t>Supervisor confirmation</w:t>
      </w:r>
    </w:p>
    <w:p w14:paraId="6D1405FD" w14:textId="6EEFE18A" w:rsidR="00DA2B7F" w:rsidRPr="00727502" w:rsidRDefault="00727502" w:rsidP="00DA2B7F">
      <w:pPr>
        <w:spacing w:after="0"/>
        <w:rPr>
          <w:rFonts w:ascii="Times New Roman" w:hAnsi="Times New Roman" w:cs="Times New Roman"/>
        </w:rPr>
      </w:pPr>
      <w:r>
        <w:rPr>
          <w:rFonts w:ascii="Times New Roman" w:hAnsi="Times New Roman" w:cs="Times New Roman"/>
        </w:rPr>
        <w:t>To the best of my knowledge, the student’s contribution outlined above is correct.</w:t>
      </w:r>
    </w:p>
    <w:p w14:paraId="3436A9F4" w14:textId="77777777" w:rsidR="00DA2B7F" w:rsidRPr="00DC3FF0" w:rsidRDefault="00DA2B7F" w:rsidP="00DA2B7F">
      <w:pPr>
        <w:spacing w:after="0"/>
        <w:rPr>
          <w:rFonts w:ascii="Times New Roman" w:hAnsi="Times New Roman" w:cs="Times New Roman"/>
        </w:rPr>
      </w:pPr>
    </w:p>
    <w:p w14:paraId="3022D6D3" w14:textId="77777777" w:rsidR="00DA2B7F" w:rsidRPr="00DC3FF0" w:rsidRDefault="00DA2B7F" w:rsidP="00DA2B7F">
      <w:pPr>
        <w:spacing w:after="0"/>
        <w:rPr>
          <w:rFonts w:ascii="Times New Roman" w:hAnsi="Times New Roman" w:cs="Times New Roman"/>
        </w:rPr>
      </w:pPr>
    </w:p>
    <w:p w14:paraId="439826AE" w14:textId="77777777" w:rsidR="00DA2B7F" w:rsidRPr="00DC3FF0" w:rsidRDefault="00DA2B7F" w:rsidP="00DA2B7F">
      <w:pPr>
        <w:spacing w:after="0"/>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upervisor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______________________________</w:t>
      </w:r>
      <w:r w:rsidRPr="00DC3FF0">
        <w:rPr>
          <w:rFonts w:ascii="Times New Roman" w:hAnsi="Times New Roman" w:cs="Times New Roman"/>
        </w:rPr>
        <w:tab/>
      </w:r>
      <w:r w:rsidRPr="00DC3FF0">
        <w:rPr>
          <w:rFonts w:ascii="Times New Roman" w:hAnsi="Times New Roman" w:cs="Times New Roman"/>
        </w:rPr>
        <w:tab/>
        <w:t>Date   ________________</w:t>
      </w:r>
    </w:p>
    <w:p w14:paraId="074EE230" w14:textId="77777777" w:rsidR="002940A1" w:rsidRPr="00DC3FF0" w:rsidRDefault="002940A1" w:rsidP="002940A1">
      <w:pPr>
        <w:spacing w:after="0"/>
        <w:rPr>
          <w:rFonts w:ascii="Times New Roman" w:hAnsi="Times New Roman" w:cs="Times New Roman"/>
        </w:rPr>
      </w:pPr>
    </w:p>
    <w:p w14:paraId="284B1340" w14:textId="77777777" w:rsidR="002940A1" w:rsidRDefault="002940A1" w:rsidP="00AC61A6">
      <w:pPr>
        <w:spacing w:after="0" w:line="276" w:lineRule="auto"/>
        <w:rPr>
          <w:b/>
          <w:bCs/>
        </w:rPr>
      </w:pPr>
    </w:p>
    <w:p w14:paraId="25BC7DFE" w14:textId="632E4701" w:rsidR="00CB51D7" w:rsidRPr="00B47EB2" w:rsidRDefault="002940A1" w:rsidP="007E170D">
      <w:pPr>
        <w:pStyle w:val="Heading1"/>
        <w:numPr>
          <w:ilvl w:val="0"/>
          <w:numId w:val="0"/>
        </w:numPr>
        <w:ind w:left="360" w:hanging="360"/>
      </w:pPr>
      <w:r>
        <w:br w:type="column"/>
      </w:r>
      <w:bookmarkStart w:id="1" w:name="_Toc229654913"/>
      <w:r w:rsidR="009F5F2B" w:rsidRPr="00B47EB2">
        <w:lastRenderedPageBreak/>
        <w:t>Project</w:t>
      </w:r>
      <w:r w:rsidR="00CB51D7" w:rsidRPr="00B47EB2">
        <w:t xml:space="preserve"> Summary</w:t>
      </w:r>
      <w:bookmarkEnd w:id="1"/>
      <w:r w:rsidR="00CB51D7" w:rsidRPr="00B47EB2">
        <w:t xml:space="preserve"> </w:t>
      </w:r>
    </w:p>
    <w:p w14:paraId="1312A512" w14:textId="77777777" w:rsidR="00CB51D7" w:rsidRDefault="00CB51D7" w:rsidP="00AC61A6">
      <w:pPr>
        <w:spacing w:after="0" w:line="276" w:lineRule="auto"/>
      </w:pPr>
    </w:p>
    <w:p w14:paraId="3A793EC6" w14:textId="32861B61" w:rsidR="007E170D" w:rsidRPr="0018003A" w:rsidRDefault="007E170D" w:rsidP="007E170D">
      <w:pPr>
        <w:spacing w:after="0" w:line="276" w:lineRule="auto"/>
        <w:rPr>
          <w:rFonts w:cs="Times"/>
        </w:rPr>
      </w:pPr>
      <w:r w:rsidRPr="0018003A">
        <w:rPr>
          <w:rFonts w:cs="Times"/>
        </w:rPr>
        <w:t xml:space="preserve">The aim of this project is to display data </w:t>
      </w:r>
      <w:r>
        <w:rPr>
          <w:rFonts w:cs="Times"/>
        </w:rPr>
        <w:t>generated</w:t>
      </w:r>
      <w:r w:rsidRPr="0018003A">
        <w:rPr>
          <w:rFonts w:cs="Times"/>
        </w:rPr>
        <w:t xml:space="preserve"> from weather </w:t>
      </w:r>
      <w:r>
        <w:rPr>
          <w:rFonts w:cs="Times"/>
        </w:rPr>
        <w:t xml:space="preserve">forecasts </w:t>
      </w:r>
      <w:r w:rsidRPr="0018003A">
        <w:rPr>
          <w:rFonts w:cs="Times"/>
        </w:rPr>
        <w:t>on a website in a way which is easy to access and easy to understand.</w:t>
      </w:r>
      <w:r>
        <w:rPr>
          <w:rFonts w:cs="Times"/>
        </w:rPr>
        <w:t xml:space="preserve"> </w:t>
      </w:r>
      <w:r w:rsidRPr="0018003A">
        <w:rPr>
          <w:rFonts w:cs="Times"/>
        </w:rPr>
        <w:t xml:space="preserve">The system will use </w:t>
      </w:r>
      <w:r>
        <w:rPr>
          <w:rFonts w:cs="Times"/>
        </w:rPr>
        <w:t>Type</w:t>
      </w:r>
      <w:r w:rsidRPr="0018003A">
        <w:rPr>
          <w:rFonts w:cs="Times"/>
        </w:rPr>
        <w:t xml:space="preserve">Script to display NetCDF and GRIB files in a visual format, in a style that is similar to </w:t>
      </w:r>
      <w:r w:rsidRPr="0018003A">
        <w:rPr>
          <w:rFonts w:cs="Times"/>
          <w:i/>
          <w:iCs/>
        </w:rPr>
        <w:t>windy.com</w:t>
      </w:r>
      <w:r w:rsidRPr="0018003A">
        <w:rPr>
          <w:rFonts w:cs="Times"/>
        </w:rPr>
        <w:t>. The project will provide an easy way for academics and laypersons to use to understand the meteorological data which weather systems record</w:t>
      </w:r>
    </w:p>
    <w:p w14:paraId="586A125C" w14:textId="77777777" w:rsidR="007E170D" w:rsidRPr="0018003A" w:rsidRDefault="007E170D" w:rsidP="007E170D">
      <w:pPr>
        <w:spacing w:after="0" w:line="276" w:lineRule="auto"/>
        <w:rPr>
          <w:rFonts w:cs="Times"/>
          <w:bCs/>
        </w:rPr>
      </w:pPr>
    </w:p>
    <w:p w14:paraId="784F4ADB" w14:textId="0A655C69" w:rsidR="007E170D" w:rsidRPr="0018003A" w:rsidRDefault="007E170D" w:rsidP="007E170D">
      <w:pPr>
        <w:spacing w:after="0" w:line="276" w:lineRule="auto"/>
        <w:rPr>
          <w:rFonts w:cs="Times"/>
        </w:rPr>
      </w:pPr>
      <w:r w:rsidRPr="0018003A">
        <w:rPr>
          <w:rFonts w:cs="Times"/>
        </w:rPr>
        <w:t xml:space="preserve">The website will use tools such as </w:t>
      </w:r>
      <w:r w:rsidRPr="0018003A">
        <w:rPr>
          <w:rFonts w:cs="Times"/>
          <w:i/>
          <w:iCs/>
        </w:rPr>
        <w:t>leaflet.js</w:t>
      </w:r>
      <w:r w:rsidRPr="0018003A">
        <w:rPr>
          <w:rFonts w:cs="Times"/>
        </w:rPr>
        <w:t xml:space="preserve"> to show render the data provided onto the map, with </w:t>
      </w:r>
      <w:r w:rsidRPr="0018003A">
        <w:rPr>
          <w:rFonts w:cs="Times"/>
          <w:i/>
          <w:iCs/>
        </w:rPr>
        <w:t>react-leaflet</w:t>
      </w:r>
      <w:r w:rsidRPr="0018003A">
        <w:rPr>
          <w:rFonts w:cs="Times"/>
        </w:rPr>
        <w:t xml:space="preserve"> being used to allow for the </w:t>
      </w:r>
      <w:r w:rsidRPr="0018003A">
        <w:rPr>
          <w:rFonts w:cs="Times"/>
          <w:i/>
          <w:iCs/>
        </w:rPr>
        <w:t>leaflet</w:t>
      </w:r>
      <w:r w:rsidRPr="0018003A">
        <w:rPr>
          <w:rFonts w:cs="Times"/>
        </w:rPr>
        <w:t xml:space="preserve"> to be used in the tech stack. A </w:t>
      </w:r>
      <w:r w:rsidRPr="0018003A">
        <w:rPr>
          <w:rFonts w:cs="Times"/>
          <w:i/>
          <w:iCs/>
        </w:rPr>
        <w:t>Next.js</w:t>
      </w:r>
      <w:r w:rsidRPr="0018003A">
        <w:rPr>
          <w:rFonts w:cs="Times"/>
        </w:rPr>
        <w:t xml:space="preserve"> backend will be used to host the site, and a front-end </w:t>
      </w:r>
      <w:r w:rsidR="00D0717F">
        <w:rPr>
          <w:rFonts w:cs="Times"/>
        </w:rPr>
        <w:t>user interface (</w:t>
      </w:r>
      <w:r w:rsidRPr="0018003A">
        <w:rPr>
          <w:rFonts w:cs="Times"/>
        </w:rPr>
        <w:t>UI</w:t>
      </w:r>
      <w:r w:rsidR="00D0717F">
        <w:rPr>
          <w:rFonts w:cs="Times"/>
        </w:rPr>
        <w:t>)</w:t>
      </w:r>
      <w:r w:rsidRPr="0018003A">
        <w:rPr>
          <w:rFonts w:cs="Times"/>
        </w:rPr>
        <w:t xml:space="preserve"> framework such as </w:t>
      </w:r>
      <w:proofErr w:type="spellStart"/>
      <w:r w:rsidRPr="0018003A">
        <w:rPr>
          <w:rFonts w:cs="Times"/>
          <w:i/>
          <w:iCs/>
        </w:rPr>
        <w:t>shadcn</w:t>
      </w:r>
      <w:proofErr w:type="spellEnd"/>
      <w:r w:rsidRPr="0018003A">
        <w:rPr>
          <w:rFonts w:cs="Times"/>
          <w:i/>
          <w:iCs/>
        </w:rPr>
        <w:t>/</w:t>
      </w:r>
      <w:proofErr w:type="spellStart"/>
      <w:r w:rsidRPr="0018003A">
        <w:rPr>
          <w:rFonts w:cs="Times"/>
          <w:i/>
          <w:iCs/>
        </w:rPr>
        <w:t>ui</w:t>
      </w:r>
      <w:proofErr w:type="spellEnd"/>
      <w:r w:rsidRPr="0018003A">
        <w:rPr>
          <w:rFonts w:cs="Times"/>
        </w:rPr>
        <w:t xml:space="preserve"> will be used for making the rest of the website. These tools are open source, meaning that the project will be built in an entirely free and open-source platform. On top of this, using </w:t>
      </w:r>
      <w:r w:rsidRPr="0018003A">
        <w:rPr>
          <w:rFonts w:cs="Times"/>
          <w:i/>
          <w:iCs/>
        </w:rPr>
        <w:t>Next.js</w:t>
      </w:r>
      <w:r w:rsidRPr="0018003A">
        <w:rPr>
          <w:rFonts w:cs="Times"/>
        </w:rPr>
        <w:t xml:space="preserve"> means that hosting through Vercel is easy and – for personal, non-commercial use – is free </w:t>
      </w:r>
      <w:sdt>
        <w:sdtPr>
          <w:rPr>
            <w:rFonts w:cs="Times"/>
          </w:rPr>
          <w:id w:val="-463114827"/>
          <w:citation/>
        </w:sdtPr>
        <w:sdtContent>
          <w:r w:rsidRPr="0018003A">
            <w:rPr>
              <w:rFonts w:cs="Times"/>
            </w:rPr>
            <w:fldChar w:fldCharType="begin"/>
          </w:r>
          <w:r w:rsidRPr="0018003A">
            <w:rPr>
              <w:rFonts w:cs="Times"/>
            </w:rPr>
            <w:instrText xml:space="preserve"> CITATION Ver25 \l 3081 </w:instrText>
          </w:r>
          <w:r w:rsidRPr="0018003A">
            <w:rPr>
              <w:rFonts w:cs="Times"/>
            </w:rPr>
            <w:fldChar w:fldCharType="separate"/>
          </w:r>
          <w:r w:rsidR="00F742CD" w:rsidRPr="00F742CD">
            <w:rPr>
              <w:rFonts w:cs="Times"/>
              <w:noProof/>
            </w:rPr>
            <w:t>(Vercel, 2025)</w:t>
          </w:r>
          <w:r w:rsidRPr="0018003A">
            <w:rPr>
              <w:rFonts w:cs="Times"/>
            </w:rPr>
            <w:fldChar w:fldCharType="end"/>
          </w:r>
        </w:sdtContent>
      </w:sdt>
      <w:r w:rsidRPr="0018003A">
        <w:rPr>
          <w:rFonts w:cs="Times"/>
        </w:rPr>
        <w:t>, and only costs $20 a month for commercial purposes.</w:t>
      </w:r>
    </w:p>
    <w:p w14:paraId="14F7A1EE" w14:textId="77777777" w:rsidR="007E170D" w:rsidRPr="0018003A" w:rsidRDefault="007E170D" w:rsidP="007E170D">
      <w:pPr>
        <w:spacing w:after="0" w:line="276" w:lineRule="auto"/>
        <w:rPr>
          <w:rFonts w:cs="Times"/>
          <w:bCs/>
        </w:rPr>
      </w:pPr>
    </w:p>
    <w:p w14:paraId="7B0BF05D" w14:textId="5B436162" w:rsidR="007E170D" w:rsidRPr="0018003A" w:rsidRDefault="007E170D" w:rsidP="007E170D">
      <w:pPr>
        <w:spacing w:after="0" w:line="276" w:lineRule="auto"/>
        <w:rPr>
          <w:rFonts w:cs="Times"/>
          <w:bCs/>
        </w:rPr>
      </w:pPr>
      <w:r w:rsidRPr="0018003A">
        <w:rPr>
          <w:rFonts w:cs="Times"/>
          <w:bCs/>
        </w:rPr>
        <w:t>The website will support the viewing of wind speed and direction, temperatures, rainfall, swell as well as other meteorological</w:t>
      </w:r>
      <w:r>
        <w:rPr>
          <w:rFonts w:cs="Times"/>
          <w:bCs/>
        </w:rPr>
        <w:t xml:space="preserve"> and</w:t>
      </w:r>
      <w:r w:rsidRPr="0018003A">
        <w:rPr>
          <w:rFonts w:cs="Times"/>
          <w:bCs/>
        </w:rPr>
        <w:t xml:space="preserve"> oceanographic data metrics.</w:t>
      </w:r>
      <w:r>
        <w:rPr>
          <w:rFonts w:cs="Times"/>
          <w:bCs/>
        </w:rPr>
        <w:t xml:space="preserve"> </w:t>
      </w:r>
      <w:r w:rsidRPr="0018003A">
        <w:rPr>
          <w:rFonts w:cs="Times"/>
          <w:bCs/>
        </w:rPr>
        <w:t>It will display this data in toggleable layers, allowing you to view the data that is most relevant, as well as supporting custom data sources, allowing you to quickly verify that your data sources are functional.</w:t>
      </w:r>
    </w:p>
    <w:p w14:paraId="5E3052A0" w14:textId="01209D26" w:rsidR="006E45C9" w:rsidRDefault="006E45C9" w:rsidP="00F439B4">
      <w:pPr>
        <w:spacing w:after="0" w:line="276" w:lineRule="auto"/>
      </w:pPr>
    </w:p>
    <w:p w14:paraId="7C273172" w14:textId="3E3686F6" w:rsidR="005E3E77" w:rsidRPr="00B47EB2" w:rsidRDefault="006E45C9" w:rsidP="005E3E77">
      <w:pPr>
        <w:spacing w:after="0" w:line="276" w:lineRule="auto"/>
        <w:rPr>
          <w:b/>
          <w:bCs/>
        </w:rPr>
      </w:pPr>
      <w:r>
        <w:br w:type="page"/>
      </w:r>
    </w:p>
    <w:p w14:paraId="18F66EDD" w14:textId="2A542389" w:rsidR="00966D56" w:rsidRPr="00B47EB2" w:rsidRDefault="00966D56" w:rsidP="00966D56">
      <w:pPr>
        <w:spacing w:after="0" w:line="276" w:lineRule="auto"/>
        <w:rPr>
          <w:b/>
          <w:bCs/>
        </w:rPr>
      </w:pPr>
      <w:r w:rsidRPr="00B47EB2">
        <w:rPr>
          <w:b/>
          <w:bCs/>
        </w:rPr>
        <w:lastRenderedPageBreak/>
        <w:t>Acknowledgements</w:t>
      </w:r>
    </w:p>
    <w:p w14:paraId="4107CEE1" w14:textId="77777777" w:rsidR="00966D56" w:rsidRDefault="00966D56" w:rsidP="00966D56">
      <w:pPr>
        <w:spacing w:after="0" w:line="276" w:lineRule="auto"/>
      </w:pPr>
    </w:p>
    <w:p w14:paraId="44EE5B5C" w14:textId="02506876" w:rsidR="004D547F" w:rsidRDefault="002D6857" w:rsidP="00966D56">
      <w:pPr>
        <w:spacing w:after="0" w:line="276" w:lineRule="auto"/>
      </w:pPr>
      <w:r>
        <w:t xml:space="preserve">On this page, individuals or organisations that have provided significant assistance to you during the project can be acknowledged. This might include professional support, such as your supervisor or the Engineering Workshop, as well as personal support, such as family.  </w:t>
      </w:r>
    </w:p>
    <w:p w14:paraId="4B6535F0" w14:textId="0733C49F" w:rsidR="004D547F" w:rsidRDefault="004D547F" w:rsidP="001C6159">
      <w:pPr>
        <w:spacing w:after="0" w:line="276" w:lineRule="auto"/>
      </w:pPr>
    </w:p>
    <w:p w14:paraId="60505358" w14:textId="112B933C" w:rsidR="00170E76" w:rsidRDefault="006E45C9" w:rsidP="003F7F1A">
      <w:pPr>
        <w:spacing w:after="0" w:line="276" w:lineRule="auto"/>
        <w:rPr>
          <w:b/>
        </w:rPr>
      </w:pPr>
      <w:r>
        <w:rPr>
          <w:b/>
        </w:rPr>
        <w:br w:type="page"/>
      </w:r>
    </w:p>
    <w:bookmarkStart w:id="2" w:name="_Toc229654914" w:displacedByCustomXml="next"/>
    <w:sdt>
      <w:sdtPr>
        <w:rPr>
          <w:b w:val="0"/>
          <w:bCs w:val="0"/>
        </w:rPr>
        <w:id w:val="-1613739037"/>
        <w:docPartObj>
          <w:docPartGallery w:val="Table of Contents"/>
          <w:docPartUnique/>
        </w:docPartObj>
      </w:sdtPr>
      <w:sdtEndPr>
        <w:rPr>
          <w:noProof/>
        </w:rPr>
      </w:sdtEndPr>
      <w:sdtContent>
        <w:p w14:paraId="6C7A4A72" w14:textId="6CCEADA5" w:rsidR="00043603" w:rsidRDefault="00043603" w:rsidP="00043603">
          <w:pPr>
            <w:pStyle w:val="Heading1"/>
            <w:numPr>
              <w:ilvl w:val="0"/>
              <w:numId w:val="0"/>
            </w:numPr>
            <w:ind w:left="360" w:hanging="360"/>
          </w:pPr>
          <w:r>
            <w:t>Contents</w:t>
          </w:r>
          <w:bookmarkEnd w:id="2"/>
        </w:p>
        <w:p w14:paraId="6255E49E" w14:textId="35274940" w:rsidR="00043603" w:rsidRDefault="00043603">
          <w:pPr>
            <w:pStyle w:val="TOC1"/>
            <w:tabs>
              <w:tab w:val="right" w:leader="dot" w:pos="9622"/>
            </w:tabs>
            <w:rPr>
              <w:rFonts w:asciiTheme="minorHAnsi" w:eastAsiaTheme="minorEastAsia" w:hAnsiTheme="minorHAnsi"/>
              <w:noProof/>
              <w:kern w:val="2"/>
              <w:lang w:eastAsia="en-AU"/>
              <w14:ligatures w14:val="standardContextual"/>
            </w:rPr>
          </w:pPr>
          <w:r>
            <w:fldChar w:fldCharType="begin"/>
          </w:r>
          <w:r>
            <w:instrText xml:space="preserve"> TOC \o "1-2" \h \z \u </w:instrText>
          </w:r>
          <w:r>
            <w:fldChar w:fldCharType="separate"/>
          </w:r>
          <w:hyperlink w:anchor="_Toc229654912" w:history="1">
            <w:r w:rsidRPr="00B745A2">
              <w:rPr>
                <w:rStyle w:val="Hyperlink"/>
                <w:rFonts w:ascii="Times New Roman" w:hAnsi="Times New Roman"/>
                <w:noProof/>
              </w:rPr>
              <w:t>STUDENT DECLARATION</w:t>
            </w:r>
            <w:r>
              <w:rPr>
                <w:noProof/>
                <w:webHidden/>
              </w:rPr>
              <w:tab/>
            </w:r>
            <w:r>
              <w:rPr>
                <w:noProof/>
                <w:webHidden/>
              </w:rPr>
              <w:fldChar w:fldCharType="begin"/>
            </w:r>
            <w:r>
              <w:rPr>
                <w:noProof/>
                <w:webHidden/>
              </w:rPr>
              <w:instrText xml:space="preserve"> PAGEREF _Toc229654912 \h </w:instrText>
            </w:r>
            <w:r>
              <w:rPr>
                <w:noProof/>
                <w:webHidden/>
              </w:rPr>
            </w:r>
            <w:r>
              <w:rPr>
                <w:noProof/>
                <w:webHidden/>
              </w:rPr>
              <w:fldChar w:fldCharType="separate"/>
            </w:r>
            <w:r>
              <w:rPr>
                <w:noProof/>
                <w:webHidden/>
              </w:rPr>
              <w:t>ii</w:t>
            </w:r>
            <w:r>
              <w:rPr>
                <w:noProof/>
                <w:webHidden/>
              </w:rPr>
              <w:fldChar w:fldCharType="end"/>
            </w:r>
          </w:hyperlink>
        </w:p>
        <w:p w14:paraId="14305BD7" w14:textId="7695F1BF" w:rsidR="00043603" w:rsidRDefault="00043603">
          <w:pPr>
            <w:pStyle w:val="TOC1"/>
            <w:tabs>
              <w:tab w:val="right" w:leader="dot" w:pos="9622"/>
            </w:tabs>
            <w:rPr>
              <w:rFonts w:asciiTheme="minorHAnsi" w:eastAsiaTheme="minorEastAsia" w:hAnsiTheme="minorHAnsi"/>
              <w:noProof/>
              <w:kern w:val="2"/>
              <w:lang w:eastAsia="en-AU"/>
              <w14:ligatures w14:val="standardContextual"/>
            </w:rPr>
          </w:pPr>
          <w:hyperlink w:anchor="_Toc229654913" w:history="1">
            <w:r w:rsidRPr="00B745A2">
              <w:rPr>
                <w:rStyle w:val="Hyperlink"/>
                <w:noProof/>
              </w:rPr>
              <w:t>Project Summary</w:t>
            </w:r>
            <w:r>
              <w:rPr>
                <w:noProof/>
                <w:webHidden/>
              </w:rPr>
              <w:tab/>
            </w:r>
            <w:r>
              <w:rPr>
                <w:noProof/>
                <w:webHidden/>
              </w:rPr>
              <w:fldChar w:fldCharType="begin"/>
            </w:r>
            <w:r>
              <w:rPr>
                <w:noProof/>
                <w:webHidden/>
              </w:rPr>
              <w:instrText xml:space="preserve"> PAGEREF _Toc229654913 \h </w:instrText>
            </w:r>
            <w:r>
              <w:rPr>
                <w:noProof/>
                <w:webHidden/>
              </w:rPr>
            </w:r>
            <w:r>
              <w:rPr>
                <w:noProof/>
                <w:webHidden/>
              </w:rPr>
              <w:fldChar w:fldCharType="separate"/>
            </w:r>
            <w:r>
              <w:rPr>
                <w:noProof/>
                <w:webHidden/>
              </w:rPr>
              <w:t>iii</w:t>
            </w:r>
            <w:r>
              <w:rPr>
                <w:noProof/>
                <w:webHidden/>
              </w:rPr>
              <w:fldChar w:fldCharType="end"/>
            </w:r>
          </w:hyperlink>
        </w:p>
        <w:p w14:paraId="1E4003CD" w14:textId="425E673B" w:rsidR="00043603" w:rsidRDefault="00043603">
          <w:pPr>
            <w:pStyle w:val="TOC1"/>
            <w:tabs>
              <w:tab w:val="right" w:leader="dot" w:pos="9622"/>
            </w:tabs>
            <w:rPr>
              <w:rFonts w:asciiTheme="minorHAnsi" w:eastAsiaTheme="minorEastAsia" w:hAnsiTheme="minorHAnsi"/>
              <w:noProof/>
              <w:kern w:val="2"/>
              <w:lang w:eastAsia="en-AU"/>
              <w14:ligatures w14:val="standardContextual"/>
            </w:rPr>
          </w:pPr>
          <w:hyperlink w:anchor="_Toc229654914" w:history="1">
            <w:r w:rsidRPr="00B745A2">
              <w:rPr>
                <w:rStyle w:val="Hyperlink"/>
                <w:noProof/>
              </w:rPr>
              <w:t>Contents</w:t>
            </w:r>
            <w:r>
              <w:rPr>
                <w:noProof/>
                <w:webHidden/>
              </w:rPr>
              <w:tab/>
            </w:r>
            <w:r>
              <w:rPr>
                <w:noProof/>
                <w:webHidden/>
              </w:rPr>
              <w:fldChar w:fldCharType="begin"/>
            </w:r>
            <w:r>
              <w:rPr>
                <w:noProof/>
                <w:webHidden/>
              </w:rPr>
              <w:instrText xml:space="preserve"> PAGEREF _Toc229654914 \h </w:instrText>
            </w:r>
            <w:r>
              <w:rPr>
                <w:noProof/>
                <w:webHidden/>
              </w:rPr>
            </w:r>
            <w:r>
              <w:rPr>
                <w:noProof/>
                <w:webHidden/>
              </w:rPr>
              <w:fldChar w:fldCharType="separate"/>
            </w:r>
            <w:r>
              <w:rPr>
                <w:noProof/>
                <w:webHidden/>
              </w:rPr>
              <w:t>v</w:t>
            </w:r>
            <w:r>
              <w:rPr>
                <w:noProof/>
                <w:webHidden/>
              </w:rPr>
              <w:fldChar w:fldCharType="end"/>
            </w:r>
          </w:hyperlink>
        </w:p>
        <w:p w14:paraId="18DE87E5" w14:textId="4E941BB1"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15" w:history="1">
            <w:r w:rsidRPr="00B745A2">
              <w:rPr>
                <w:rStyle w:val="Hyperlink"/>
                <w:noProof/>
              </w:rPr>
              <w:t>1.</w:t>
            </w:r>
            <w:r>
              <w:rPr>
                <w:rFonts w:asciiTheme="minorHAnsi" w:eastAsiaTheme="minorEastAsia" w:hAnsiTheme="minorHAnsi"/>
                <w:noProof/>
                <w:kern w:val="2"/>
                <w:lang w:eastAsia="en-AU"/>
                <w14:ligatures w14:val="standardContextual"/>
              </w:rPr>
              <w:tab/>
            </w:r>
            <w:r w:rsidRPr="00B745A2">
              <w:rPr>
                <w:rStyle w:val="Hyperlink"/>
                <w:noProof/>
              </w:rPr>
              <w:t>Introduction</w:t>
            </w:r>
            <w:r>
              <w:rPr>
                <w:noProof/>
                <w:webHidden/>
              </w:rPr>
              <w:tab/>
            </w:r>
            <w:r>
              <w:rPr>
                <w:noProof/>
                <w:webHidden/>
              </w:rPr>
              <w:fldChar w:fldCharType="begin"/>
            </w:r>
            <w:r>
              <w:rPr>
                <w:noProof/>
                <w:webHidden/>
              </w:rPr>
              <w:instrText xml:space="preserve"> PAGEREF _Toc229654915 \h </w:instrText>
            </w:r>
            <w:r>
              <w:rPr>
                <w:noProof/>
                <w:webHidden/>
              </w:rPr>
            </w:r>
            <w:r>
              <w:rPr>
                <w:noProof/>
                <w:webHidden/>
              </w:rPr>
              <w:fldChar w:fldCharType="separate"/>
            </w:r>
            <w:r>
              <w:rPr>
                <w:noProof/>
                <w:webHidden/>
              </w:rPr>
              <w:t>1</w:t>
            </w:r>
            <w:r>
              <w:rPr>
                <w:noProof/>
                <w:webHidden/>
              </w:rPr>
              <w:fldChar w:fldCharType="end"/>
            </w:r>
          </w:hyperlink>
        </w:p>
        <w:p w14:paraId="2C102D6A" w14:textId="002E85E0"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16" w:history="1">
            <w:r w:rsidRPr="00B745A2">
              <w:rPr>
                <w:rStyle w:val="Hyperlink"/>
                <w:rFonts w:cs="Times"/>
                <w:noProof/>
              </w:rPr>
              <w:t>1.1.</w:t>
            </w:r>
            <w:r>
              <w:rPr>
                <w:rFonts w:asciiTheme="minorHAnsi" w:eastAsiaTheme="minorEastAsia" w:hAnsiTheme="minorHAnsi"/>
                <w:noProof/>
                <w:kern w:val="2"/>
                <w:lang w:eastAsia="en-AU"/>
                <w14:ligatures w14:val="standardContextual"/>
              </w:rPr>
              <w:tab/>
            </w:r>
            <w:r w:rsidRPr="00B745A2">
              <w:rPr>
                <w:rStyle w:val="Hyperlink"/>
                <w:rFonts w:cs="Times"/>
                <w:noProof/>
              </w:rPr>
              <w:t>Literature Review</w:t>
            </w:r>
            <w:r>
              <w:rPr>
                <w:noProof/>
                <w:webHidden/>
              </w:rPr>
              <w:tab/>
            </w:r>
            <w:r>
              <w:rPr>
                <w:noProof/>
                <w:webHidden/>
              </w:rPr>
              <w:fldChar w:fldCharType="begin"/>
            </w:r>
            <w:r>
              <w:rPr>
                <w:noProof/>
                <w:webHidden/>
              </w:rPr>
              <w:instrText xml:space="preserve"> PAGEREF _Toc229654916 \h </w:instrText>
            </w:r>
            <w:r>
              <w:rPr>
                <w:noProof/>
                <w:webHidden/>
              </w:rPr>
            </w:r>
            <w:r>
              <w:rPr>
                <w:noProof/>
                <w:webHidden/>
              </w:rPr>
              <w:fldChar w:fldCharType="separate"/>
            </w:r>
            <w:r>
              <w:rPr>
                <w:noProof/>
                <w:webHidden/>
              </w:rPr>
              <w:t>1</w:t>
            </w:r>
            <w:r>
              <w:rPr>
                <w:noProof/>
                <w:webHidden/>
              </w:rPr>
              <w:fldChar w:fldCharType="end"/>
            </w:r>
          </w:hyperlink>
        </w:p>
        <w:p w14:paraId="03AB1174" w14:textId="0F72AD64"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17" w:history="1">
            <w:r w:rsidRPr="00B745A2">
              <w:rPr>
                <w:rStyle w:val="Hyperlink"/>
                <w:noProof/>
              </w:rPr>
              <w:t>2.</w:t>
            </w:r>
            <w:r>
              <w:rPr>
                <w:rFonts w:asciiTheme="minorHAnsi" w:eastAsiaTheme="minorEastAsia" w:hAnsiTheme="minorHAnsi"/>
                <w:noProof/>
                <w:kern w:val="2"/>
                <w:lang w:eastAsia="en-AU"/>
                <w14:ligatures w14:val="standardContextual"/>
              </w:rPr>
              <w:tab/>
            </w:r>
            <w:r w:rsidRPr="00B745A2">
              <w:rPr>
                <w:rStyle w:val="Hyperlink"/>
                <w:noProof/>
              </w:rPr>
              <w:t>Project Objectives</w:t>
            </w:r>
            <w:r>
              <w:rPr>
                <w:noProof/>
                <w:webHidden/>
              </w:rPr>
              <w:tab/>
            </w:r>
            <w:r>
              <w:rPr>
                <w:noProof/>
                <w:webHidden/>
              </w:rPr>
              <w:fldChar w:fldCharType="begin"/>
            </w:r>
            <w:r>
              <w:rPr>
                <w:noProof/>
                <w:webHidden/>
              </w:rPr>
              <w:instrText xml:space="preserve"> PAGEREF _Toc229654917 \h </w:instrText>
            </w:r>
            <w:r>
              <w:rPr>
                <w:noProof/>
                <w:webHidden/>
              </w:rPr>
            </w:r>
            <w:r>
              <w:rPr>
                <w:noProof/>
                <w:webHidden/>
              </w:rPr>
              <w:fldChar w:fldCharType="separate"/>
            </w:r>
            <w:r>
              <w:rPr>
                <w:noProof/>
                <w:webHidden/>
              </w:rPr>
              <w:t>3</w:t>
            </w:r>
            <w:r>
              <w:rPr>
                <w:noProof/>
                <w:webHidden/>
              </w:rPr>
              <w:fldChar w:fldCharType="end"/>
            </w:r>
          </w:hyperlink>
        </w:p>
        <w:p w14:paraId="54C94FBA" w14:textId="6F6C0FBA"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18" w:history="1">
            <w:r w:rsidRPr="00B745A2">
              <w:rPr>
                <w:rStyle w:val="Hyperlink"/>
                <w:noProof/>
              </w:rPr>
              <w:t>3.</w:t>
            </w:r>
            <w:r>
              <w:rPr>
                <w:rFonts w:asciiTheme="minorHAnsi" w:eastAsiaTheme="minorEastAsia" w:hAnsiTheme="minorHAnsi"/>
                <w:noProof/>
                <w:kern w:val="2"/>
                <w:lang w:eastAsia="en-AU"/>
                <w14:ligatures w14:val="standardContextual"/>
              </w:rPr>
              <w:tab/>
            </w:r>
            <w:r w:rsidRPr="00B745A2">
              <w:rPr>
                <w:rStyle w:val="Hyperlink"/>
                <w:noProof/>
              </w:rPr>
              <w:t>Project Process</w:t>
            </w:r>
            <w:r>
              <w:rPr>
                <w:noProof/>
                <w:webHidden/>
              </w:rPr>
              <w:tab/>
            </w:r>
            <w:r>
              <w:rPr>
                <w:noProof/>
                <w:webHidden/>
              </w:rPr>
              <w:fldChar w:fldCharType="begin"/>
            </w:r>
            <w:r>
              <w:rPr>
                <w:noProof/>
                <w:webHidden/>
              </w:rPr>
              <w:instrText xml:space="preserve"> PAGEREF _Toc229654918 \h </w:instrText>
            </w:r>
            <w:r>
              <w:rPr>
                <w:noProof/>
                <w:webHidden/>
              </w:rPr>
            </w:r>
            <w:r>
              <w:rPr>
                <w:noProof/>
                <w:webHidden/>
              </w:rPr>
              <w:fldChar w:fldCharType="separate"/>
            </w:r>
            <w:r>
              <w:rPr>
                <w:noProof/>
                <w:webHidden/>
              </w:rPr>
              <w:t>3</w:t>
            </w:r>
            <w:r>
              <w:rPr>
                <w:noProof/>
                <w:webHidden/>
              </w:rPr>
              <w:fldChar w:fldCharType="end"/>
            </w:r>
          </w:hyperlink>
        </w:p>
        <w:p w14:paraId="4A048270" w14:textId="7A0335F9"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19" w:history="1">
            <w:r w:rsidRPr="00B745A2">
              <w:rPr>
                <w:rStyle w:val="Hyperlink"/>
                <w:noProof/>
              </w:rPr>
              <w:t>3.1.</w:t>
            </w:r>
            <w:r>
              <w:rPr>
                <w:rFonts w:asciiTheme="minorHAnsi" w:eastAsiaTheme="minorEastAsia" w:hAnsiTheme="minorHAnsi"/>
                <w:noProof/>
                <w:kern w:val="2"/>
                <w:lang w:eastAsia="en-AU"/>
                <w14:ligatures w14:val="standardContextual"/>
              </w:rPr>
              <w:tab/>
            </w:r>
            <w:r w:rsidRPr="00B745A2">
              <w:rPr>
                <w:rStyle w:val="Hyperlink"/>
                <w:noProof/>
              </w:rPr>
              <w:t>Constraints</w:t>
            </w:r>
            <w:r>
              <w:rPr>
                <w:noProof/>
                <w:webHidden/>
              </w:rPr>
              <w:tab/>
            </w:r>
            <w:r>
              <w:rPr>
                <w:noProof/>
                <w:webHidden/>
              </w:rPr>
              <w:fldChar w:fldCharType="begin"/>
            </w:r>
            <w:r>
              <w:rPr>
                <w:noProof/>
                <w:webHidden/>
              </w:rPr>
              <w:instrText xml:space="preserve"> PAGEREF _Toc229654919 \h </w:instrText>
            </w:r>
            <w:r>
              <w:rPr>
                <w:noProof/>
                <w:webHidden/>
              </w:rPr>
            </w:r>
            <w:r>
              <w:rPr>
                <w:noProof/>
                <w:webHidden/>
              </w:rPr>
              <w:fldChar w:fldCharType="separate"/>
            </w:r>
            <w:r>
              <w:rPr>
                <w:noProof/>
                <w:webHidden/>
              </w:rPr>
              <w:t>3</w:t>
            </w:r>
            <w:r>
              <w:rPr>
                <w:noProof/>
                <w:webHidden/>
              </w:rPr>
              <w:fldChar w:fldCharType="end"/>
            </w:r>
          </w:hyperlink>
        </w:p>
        <w:p w14:paraId="2A0CE3CC" w14:textId="27CDCAC5"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0" w:history="1">
            <w:r w:rsidRPr="00B745A2">
              <w:rPr>
                <w:rStyle w:val="Hyperlink"/>
                <w:noProof/>
              </w:rPr>
              <w:t>3.2.</w:t>
            </w:r>
            <w:r>
              <w:rPr>
                <w:rFonts w:asciiTheme="minorHAnsi" w:eastAsiaTheme="minorEastAsia" w:hAnsiTheme="minorHAnsi"/>
                <w:noProof/>
                <w:kern w:val="2"/>
                <w:lang w:eastAsia="en-AU"/>
                <w14:ligatures w14:val="standardContextual"/>
              </w:rPr>
              <w:tab/>
            </w:r>
            <w:r w:rsidRPr="00B745A2">
              <w:rPr>
                <w:rStyle w:val="Hyperlink"/>
                <w:noProof/>
              </w:rPr>
              <w:t>Design Criteria</w:t>
            </w:r>
            <w:r>
              <w:rPr>
                <w:noProof/>
                <w:webHidden/>
              </w:rPr>
              <w:tab/>
            </w:r>
            <w:r>
              <w:rPr>
                <w:noProof/>
                <w:webHidden/>
              </w:rPr>
              <w:fldChar w:fldCharType="begin"/>
            </w:r>
            <w:r>
              <w:rPr>
                <w:noProof/>
                <w:webHidden/>
              </w:rPr>
              <w:instrText xml:space="preserve"> PAGEREF _Toc229654920 \h </w:instrText>
            </w:r>
            <w:r>
              <w:rPr>
                <w:noProof/>
                <w:webHidden/>
              </w:rPr>
            </w:r>
            <w:r>
              <w:rPr>
                <w:noProof/>
                <w:webHidden/>
              </w:rPr>
              <w:fldChar w:fldCharType="separate"/>
            </w:r>
            <w:r>
              <w:rPr>
                <w:noProof/>
                <w:webHidden/>
              </w:rPr>
              <w:t>3</w:t>
            </w:r>
            <w:r>
              <w:rPr>
                <w:noProof/>
                <w:webHidden/>
              </w:rPr>
              <w:fldChar w:fldCharType="end"/>
            </w:r>
          </w:hyperlink>
        </w:p>
        <w:p w14:paraId="4B8BCC2B" w14:textId="2579452D"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1" w:history="1">
            <w:r w:rsidRPr="00B745A2">
              <w:rPr>
                <w:rStyle w:val="Hyperlink"/>
                <w:noProof/>
              </w:rPr>
              <w:t>3.3.</w:t>
            </w:r>
            <w:r>
              <w:rPr>
                <w:rFonts w:asciiTheme="minorHAnsi" w:eastAsiaTheme="minorEastAsia" w:hAnsiTheme="minorHAnsi"/>
                <w:noProof/>
                <w:kern w:val="2"/>
                <w:lang w:eastAsia="en-AU"/>
                <w14:ligatures w14:val="standardContextual"/>
              </w:rPr>
              <w:tab/>
            </w:r>
            <w:r w:rsidRPr="00B745A2">
              <w:rPr>
                <w:rStyle w:val="Hyperlink"/>
                <w:noProof/>
              </w:rPr>
              <w:t>Considered Alternatives</w:t>
            </w:r>
            <w:r>
              <w:rPr>
                <w:noProof/>
                <w:webHidden/>
              </w:rPr>
              <w:tab/>
            </w:r>
            <w:r>
              <w:rPr>
                <w:noProof/>
                <w:webHidden/>
              </w:rPr>
              <w:fldChar w:fldCharType="begin"/>
            </w:r>
            <w:r>
              <w:rPr>
                <w:noProof/>
                <w:webHidden/>
              </w:rPr>
              <w:instrText xml:space="preserve"> PAGEREF _Toc229654921 \h </w:instrText>
            </w:r>
            <w:r>
              <w:rPr>
                <w:noProof/>
                <w:webHidden/>
              </w:rPr>
            </w:r>
            <w:r>
              <w:rPr>
                <w:noProof/>
                <w:webHidden/>
              </w:rPr>
              <w:fldChar w:fldCharType="separate"/>
            </w:r>
            <w:r>
              <w:rPr>
                <w:noProof/>
                <w:webHidden/>
              </w:rPr>
              <w:t>4</w:t>
            </w:r>
            <w:r>
              <w:rPr>
                <w:noProof/>
                <w:webHidden/>
              </w:rPr>
              <w:fldChar w:fldCharType="end"/>
            </w:r>
          </w:hyperlink>
        </w:p>
        <w:p w14:paraId="4D247D44" w14:textId="441EFF55"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2" w:history="1">
            <w:r w:rsidRPr="00B745A2">
              <w:rPr>
                <w:rStyle w:val="Hyperlink"/>
                <w:noProof/>
              </w:rPr>
              <w:t>3.4.</w:t>
            </w:r>
            <w:r>
              <w:rPr>
                <w:rFonts w:asciiTheme="minorHAnsi" w:eastAsiaTheme="minorEastAsia" w:hAnsiTheme="minorHAnsi"/>
                <w:noProof/>
                <w:kern w:val="2"/>
                <w:lang w:eastAsia="en-AU"/>
                <w14:ligatures w14:val="standardContextual"/>
              </w:rPr>
              <w:tab/>
            </w:r>
            <w:r w:rsidRPr="00B745A2">
              <w:rPr>
                <w:rStyle w:val="Hyperlink"/>
                <w:noProof/>
              </w:rPr>
              <w:t>Software Stack</w:t>
            </w:r>
            <w:r>
              <w:rPr>
                <w:noProof/>
                <w:webHidden/>
              </w:rPr>
              <w:tab/>
            </w:r>
            <w:r>
              <w:rPr>
                <w:noProof/>
                <w:webHidden/>
              </w:rPr>
              <w:fldChar w:fldCharType="begin"/>
            </w:r>
            <w:r>
              <w:rPr>
                <w:noProof/>
                <w:webHidden/>
              </w:rPr>
              <w:instrText xml:space="preserve"> PAGEREF _Toc229654922 \h </w:instrText>
            </w:r>
            <w:r>
              <w:rPr>
                <w:noProof/>
                <w:webHidden/>
              </w:rPr>
            </w:r>
            <w:r>
              <w:rPr>
                <w:noProof/>
                <w:webHidden/>
              </w:rPr>
              <w:fldChar w:fldCharType="separate"/>
            </w:r>
            <w:r>
              <w:rPr>
                <w:noProof/>
                <w:webHidden/>
              </w:rPr>
              <w:t>4</w:t>
            </w:r>
            <w:r>
              <w:rPr>
                <w:noProof/>
                <w:webHidden/>
              </w:rPr>
              <w:fldChar w:fldCharType="end"/>
            </w:r>
          </w:hyperlink>
        </w:p>
        <w:p w14:paraId="0BE665E9" w14:textId="5E7F42F4"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3" w:history="1">
            <w:r w:rsidRPr="00B745A2">
              <w:rPr>
                <w:rStyle w:val="Hyperlink"/>
                <w:noProof/>
              </w:rPr>
              <w:t>3.5.</w:t>
            </w:r>
            <w:r>
              <w:rPr>
                <w:rFonts w:asciiTheme="minorHAnsi" w:eastAsiaTheme="minorEastAsia" w:hAnsiTheme="minorHAnsi"/>
                <w:noProof/>
                <w:kern w:val="2"/>
                <w:lang w:eastAsia="en-AU"/>
                <w14:ligatures w14:val="standardContextual"/>
              </w:rPr>
              <w:tab/>
            </w:r>
            <w:r w:rsidRPr="00B745A2">
              <w:rPr>
                <w:rStyle w:val="Hyperlink"/>
                <w:noProof/>
              </w:rPr>
              <w:t>Design Evaluation</w:t>
            </w:r>
            <w:r>
              <w:rPr>
                <w:noProof/>
                <w:webHidden/>
              </w:rPr>
              <w:tab/>
            </w:r>
            <w:r>
              <w:rPr>
                <w:noProof/>
                <w:webHidden/>
              </w:rPr>
              <w:fldChar w:fldCharType="begin"/>
            </w:r>
            <w:r>
              <w:rPr>
                <w:noProof/>
                <w:webHidden/>
              </w:rPr>
              <w:instrText xml:space="preserve"> PAGEREF _Toc229654923 \h </w:instrText>
            </w:r>
            <w:r>
              <w:rPr>
                <w:noProof/>
                <w:webHidden/>
              </w:rPr>
            </w:r>
            <w:r>
              <w:rPr>
                <w:noProof/>
                <w:webHidden/>
              </w:rPr>
              <w:fldChar w:fldCharType="separate"/>
            </w:r>
            <w:r>
              <w:rPr>
                <w:noProof/>
                <w:webHidden/>
              </w:rPr>
              <w:t>5</w:t>
            </w:r>
            <w:r>
              <w:rPr>
                <w:noProof/>
                <w:webHidden/>
              </w:rPr>
              <w:fldChar w:fldCharType="end"/>
            </w:r>
          </w:hyperlink>
        </w:p>
        <w:p w14:paraId="20E044B5" w14:textId="3A3C1D43"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4" w:history="1">
            <w:r w:rsidRPr="00B745A2">
              <w:rPr>
                <w:rStyle w:val="Hyperlink"/>
                <w:noProof/>
              </w:rPr>
              <w:t>3.6.</w:t>
            </w:r>
            <w:r>
              <w:rPr>
                <w:rFonts w:asciiTheme="minorHAnsi" w:eastAsiaTheme="minorEastAsia" w:hAnsiTheme="minorHAnsi"/>
                <w:noProof/>
                <w:kern w:val="2"/>
                <w:lang w:eastAsia="en-AU"/>
                <w14:ligatures w14:val="standardContextual"/>
              </w:rPr>
              <w:tab/>
            </w:r>
            <w:r w:rsidRPr="00B745A2">
              <w:rPr>
                <w:rStyle w:val="Hyperlink"/>
                <w:noProof/>
              </w:rPr>
              <w:t>Health &amp; Safety Considerations</w:t>
            </w:r>
            <w:r>
              <w:rPr>
                <w:noProof/>
                <w:webHidden/>
              </w:rPr>
              <w:tab/>
            </w:r>
            <w:r>
              <w:rPr>
                <w:noProof/>
                <w:webHidden/>
              </w:rPr>
              <w:fldChar w:fldCharType="begin"/>
            </w:r>
            <w:r>
              <w:rPr>
                <w:noProof/>
                <w:webHidden/>
              </w:rPr>
              <w:instrText xml:space="preserve"> PAGEREF _Toc229654924 \h </w:instrText>
            </w:r>
            <w:r>
              <w:rPr>
                <w:noProof/>
                <w:webHidden/>
              </w:rPr>
            </w:r>
            <w:r>
              <w:rPr>
                <w:noProof/>
                <w:webHidden/>
              </w:rPr>
              <w:fldChar w:fldCharType="separate"/>
            </w:r>
            <w:r>
              <w:rPr>
                <w:noProof/>
                <w:webHidden/>
              </w:rPr>
              <w:t>6</w:t>
            </w:r>
            <w:r>
              <w:rPr>
                <w:noProof/>
                <w:webHidden/>
              </w:rPr>
              <w:fldChar w:fldCharType="end"/>
            </w:r>
          </w:hyperlink>
        </w:p>
        <w:p w14:paraId="56B89BE9" w14:textId="1725C062"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25" w:history="1">
            <w:r w:rsidRPr="00B745A2">
              <w:rPr>
                <w:rStyle w:val="Hyperlink"/>
                <w:noProof/>
              </w:rPr>
              <w:t>4.</w:t>
            </w:r>
            <w:r>
              <w:rPr>
                <w:rFonts w:asciiTheme="minorHAnsi" w:eastAsiaTheme="minorEastAsia" w:hAnsiTheme="minorHAnsi"/>
                <w:noProof/>
                <w:kern w:val="2"/>
                <w:lang w:eastAsia="en-AU"/>
                <w14:ligatures w14:val="standardContextual"/>
              </w:rPr>
              <w:tab/>
            </w:r>
            <w:r w:rsidRPr="00B745A2">
              <w:rPr>
                <w:rStyle w:val="Hyperlink"/>
                <w:noProof/>
              </w:rPr>
              <w:t>Results and Discussion</w:t>
            </w:r>
            <w:r>
              <w:rPr>
                <w:noProof/>
                <w:webHidden/>
              </w:rPr>
              <w:tab/>
            </w:r>
            <w:r>
              <w:rPr>
                <w:noProof/>
                <w:webHidden/>
              </w:rPr>
              <w:fldChar w:fldCharType="begin"/>
            </w:r>
            <w:r>
              <w:rPr>
                <w:noProof/>
                <w:webHidden/>
              </w:rPr>
              <w:instrText xml:space="preserve"> PAGEREF _Toc229654925 \h </w:instrText>
            </w:r>
            <w:r>
              <w:rPr>
                <w:noProof/>
                <w:webHidden/>
              </w:rPr>
            </w:r>
            <w:r>
              <w:rPr>
                <w:noProof/>
                <w:webHidden/>
              </w:rPr>
              <w:fldChar w:fldCharType="separate"/>
            </w:r>
            <w:r>
              <w:rPr>
                <w:noProof/>
                <w:webHidden/>
              </w:rPr>
              <w:t>7</w:t>
            </w:r>
            <w:r>
              <w:rPr>
                <w:noProof/>
                <w:webHidden/>
              </w:rPr>
              <w:fldChar w:fldCharType="end"/>
            </w:r>
          </w:hyperlink>
        </w:p>
        <w:p w14:paraId="0342106A" w14:textId="5320A505"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6" w:history="1">
            <w:r w:rsidRPr="00B745A2">
              <w:rPr>
                <w:rStyle w:val="Hyperlink"/>
                <w:noProof/>
              </w:rPr>
              <w:t>4.1.</w:t>
            </w:r>
            <w:r>
              <w:rPr>
                <w:rFonts w:asciiTheme="minorHAnsi" w:eastAsiaTheme="minorEastAsia" w:hAnsiTheme="minorHAnsi"/>
                <w:noProof/>
                <w:kern w:val="2"/>
                <w:lang w:eastAsia="en-AU"/>
                <w14:ligatures w14:val="standardContextual"/>
              </w:rPr>
              <w:tab/>
            </w:r>
            <w:r w:rsidRPr="00B745A2">
              <w:rPr>
                <w:rStyle w:val="Hyperlink"/>
                <w:noProof/>
              </w:rPr>
              <w:t>Final Design</w:t>
            </w:r>
            <w:r>
              <w:rPr>
                <w:noProof/>
                <w:webHidden/>
              </w:rPr>
              <w:tab/>
            </w:r>
            <w:r>
              <w:rPr>
                <w:noProof/>
                <w:webHidden/>
              </w:rPr>
              <w:fldChar w:fldCharType="begin"/>
            </w:r>
            <w:r>
              <w:rPr>
                <w:noProof/>
                <w:webHidden/>
              </w:rPr>
              <w:instrText xml:space="preserve"> PAGEREF _Toc229654926 \h </w:instrText>
            </w:r>
            <w:r>
              <w:rPr>
                <w:noProof/>
                <w:webHidden/>
              </w:rPr>
            </w:r>
            <w:r>
              <w:rPr>
                <w:noProof/>
                <w:webHidden/>
              </w:rPr>
              <w:fldChar w:fldCharType="separate"/>
            </w:r>
            <w:r>
              <w:rPr>
                <w:noProof/>
                <w:webHidden/>
              </w:rPr>
              <w:t>7</w:t>
            </w:r>
            <w:r>
              <w:rPr>
                <w:noProof/>
                <w:webHidden/>
              </w:rPr>
              <w:fldChar w:fldCharType="end"/>
            </w:r>
          </w:hyperlink>
        </w:p>
        <w:p w14:paraId="187C7306" w14:textId="6D2821BC"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7" w:history="1">
            <w:r w:rsidRPr="00B745A2">
              <w:rPr>
                <w:rStyle w:val="Hyperlink"/>
                <w:noProof/>
              </w:rPr>
              <w:t>4.2.</w:t>
            </w:r>
            <w:r>
              <w:rPr>
                <w:rFonts w:asciiTheme="minorHAnsi" w:eastAsiaTheme="minorEastAsia" w:hAnsiTheme="minorHAnsi"/>
                <w:noProof/>
                <w:kern w:val="2"/>
                <w:lang w:eastAsia="en-AU"/>
                <w14:ligatures w14:val="standardContextual"/>
              </w:rPr>
              <w:tab/>
            </w:r>
            <w:r w:rsidRPr="00B745A2">
              <w:rPr>
                <w:rStyle w:val="Hyperlink"/>
                <w:noProof/>
              </w:rPr>
              <w:t>Differences with Considered Alternatives</w:t>
            </w:r>
            <w:r>
              <w:rPr>
                <w:noProof/>
                <w:webHidden/>
              </w:rPr>
              <w:tab/>
            </w:r>
            <w:r>
              <w:rPr>
                <w:noProof/>
                <w:webHidden/>
              </w:rPr>
              <w:fldChar w:fldCharType="begin"/>
            </w:r>
            <w:r>
              <w:rPr>
                <w:noProof/>
                <w:webHidden/>
              </w:rPr>
              <w:instrText xml:space="preserve"> PAGEREF _Toc229654927 \h </w:instrText>
            </w:r>
            <w:r>
              <w:rPr>
                <w:noProof/>
                <w:webHidden/>
              </w:rPr>
            </w:r>
            <w:r>
              <w:rPr>
                <w:noProof/>
                <w:webHidden/>
              </w:rPr>
              <w:fldChar w:fldCharType="separate"/>
            </w:r>
            <w:r>
              <w:rPr>
                <w:noProof/>
                <w:webHidden/>
              </w:rPr>
              <w:t>8</w:t>
            </w:r>
            <w:r>
              <w:rPr>
                <w:noProof/>
                <w:webHidden/>
              </w:rPr>
              <w:fldChar w:fldCharType="end"/>
            </w:r>
          </w:hyperlink>
        </w:p>
        <w:p w14:paraId="79556FB7" w14:textId="089BAF57" w:rsidR="00043603" w:rsidRDefault="00043603">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29654928" w:history="1">
            <w:r w:rsidRPr="00B745A2">
              <w:rPr>
                <w:rStyle w:val="Hyperlink"/>
                <w:noProof/>
              </w:rPr>
              <w:t>4.3.</w:t>
            </w:r>
            <w:r>
              <w:rPr>
                <w:rFonts w:asciiTheme="minorHAnsi" w:eastAsiaTheme="minorEastAsia" w:hAnsiTheme="minorHAnsi"/>
                <w:noProof/>
                <w:kern w:val="2"/>
                <w:lang w:eastAsia="en-AU"/>
                <w14:ligatures w14:val="standardContextual"/>
              </w:rPr>
              <w:tab/>
            </w:r>
            <w:r w:rsidRPr="00B745A2">
              <w:rPr>
                <w:rStyle w:val="Hyperlink"/>
                <w:noProof/>
              </w:rPr>
              <w:t>Performance and Analysis</w:t>
            </w:r>
            <w:r>
              <w:rPr>
                <w:noProof/>
                <w:webHidden/>
              </w:rPr>
              <w:tab/>
            </w:r>
            <w:r>
              <w:rPr>
                <w:noProof/>
                <w:webHidden/>
              </w:rPr>
              <w:fldChar w:fldCharType="begin"/>
            </w:r>
            <w:r>
              <w:rPr>
                <w:noProof/>
                <w:webHidden/>
              </w:rPr>
              <w:instrText xml:space="preserve"> PAGEREF _Toc229654928 \h </w:instrText>
            </w:r>
            <w:r>
              <w:rPr>
                <w:noProof/>
                <w:webHidden/>
              </w:rPr>
            </w:r>
            <w:r>
              <w:rPr>
                <w:noProof/>
                <w:webHidden/>
              </w:rPr>
              <w:fldChar w:fldCharType="separate"/>
            </w:r>
            <w:r>
              <w:rPr>
                <w:noProof/>
                <w:webHidden/>
              </w:rPr>
              <w:t>8</w:t>
            </w:r>
            <w:r>
              <w:rPr>
                <w:noProof/>
                <w:webHidden/>
              </w:rPr>
              <w:fldChar w:fldCharType="end"/>
            </w:r>
          </w:hyperlink>
        </w:p>
        <w:p w14:paraId="5DABBBB6" w14:textId="064F052E"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29" w:history="1">
            <w:r w:rsidRPr="00B745A2">
              <w:rPr>
                <w:rStyle w:val="Hyperlink"/>
                <w:noProof/>
              </w:rPr>
              <w:t>5.</w:t>
            </w:r>
            <w:r>
              <w:rPr>
                <w:rFonts w:asciiTheme="minorHAnsi" w:eastAsiaTheme="minorEastAsia" w:hAnsiTheme="minorHAnsi"/>
                <w:noProof/>
                <w:kern w:val="2"/>
                <w:lang w:eastAsia="en-AU"/>
                <w14:ligatures w14:val="standardContextual"/>
              </w:rPr>
              <w:tab/>
            </w:r>
            <w:r w:rsidRPr="00B745A2">
              <w:rPr>
                <w:rStyle w:val="Hyperlink"/>
                <w:noProof/>
              </w:rPr>
              <w:t>Conclusions and Future Work</w:t>
            </w:r>
            <w:r>
              <w:rPr>
                <w:noProof/>
                <w:webHidden/>
              </w:rPr>
              <w:tab/>
            </w:r>
            <w:r>
              <w:rPr>
                <w:noProof/>
                <w:webHidden/>
              </w:rPr>
              <w:fldChar w:fldCharType="begin"/>
            </w:r>
            <w:r>
              <w:rPr>
                <w:noProof/>
                <w:webHidden/>
              </w:rPr>
              <w:instrText xml:space="preserve"> PAGEREF _Toc229654929 \h </w:instrText>
            </w:r>
            <w:r>
              <w:rPr>
                <w:noProof/>
                <w:webHidden/>
              </w:rPr>
            </w:r>
            <w:r>
              <w:rPr>
                <w:noProof/>
                <w:webHidden/>
              </w:rPr>
              <w:fldChar w:fldCharType="separate"/>
            </w:r>
            <w:r>
              <w:rPr>
                <w:noProof/>
                <w:webHidden/>
              </w:rPr>
              <w:t>8</w:t>
            </w:r>
            <w:r>
              <w:rPr>
                <w:noProof/>
                <w:webHidden/>
              </w:rPr>
              <w:fldChar w:fldCharType="end"/>
            </w:r>
          </w:hyperlink>
        </w:p>
        <w:p w14:paraId="204D1541" w14:textId="5E5BD52B"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30" w:history="1">
            <w:r w:rsidRPr="00B745A2">
              <w:rPr>
                <w:rStyle w:val="Hyperlink"/>
                <w:noProof/>
              </w:rPr>
              <w:t>6.</w:t>
            </w:r>
            <w:r>
              <w:rPr>
                <w:rFonts w:asciiTheme="minorHAnsi" w:eastAsiaTheme="minorEastAsia" w:hAnsiTheme="minorHAnsi"/>
                <w:noProof/>
                <w:kern w:val="2"/>
                <w:lang w:eastAsia="en-AU"/>
                <w14:ligatures w14:val="standardContextual"/>
              </w:rPr>
              <w:tab/>
            </w:r>
            <w:r w:rsidRPr="00B745A2">
              <w:rPr>
                <w:rStyle w:val="Hyperlink"/>
                <w:noProof/>
              </w:rPr>
              <w:t>References</w:t>
            </w:r>
            <w:r>
              <w:rPr>
                <w:noProof/>
                <w:webHidden/>
              </w:rPr>
              <w:tab/>
            </w:r>
            <w:r>
              <w:rPr>
                <w:noProof/>
                <w:webHidden/>
              </w:rPr>
              <w:fldChar w:fldCharType="begin"/>
            </w:r>
            <w:r>
              <w:rPr>
                <w:noProof/>
                <w:webHidden/>
              </w:rPr>
              <w:instrText xml:space="preserve"> PAGEREF _Toc229654930 \h </w:instrText>
            </w:r>
            <w:r>
              <w:rPr>
                <w:noProof/>
                <w:webHidden/>
              </w:rPr>
            </w:r>
            <w:r>
              <w:rPr>
                <w:noProof/>
                <w:webHidden/>
              </w:rPr>
              <w:fldChar w:fldCharType="separate"/>
            </w:r>
            <w:r>
              <w:rPr>
                <w:noProof/>
                <w:webHidden/>
              </w:rPr>
              <w:t>8</w:t>
            </w:r>
            <w:r>
              <w:rPr>
                <w:noProof/>
                <w:webHidden/>
              </w:rPr>
              <w:fldChar w:fldCharType="end"/>
            </w:r>
          </w:hyperlink>
        </w:p>
        <w:p w14:paraId="483513D0" w14:textId="206F250F" w:rsidR="00043603" w:rsidRDefault="00043603">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29654931" w:history="1">
            <w:r w:rsidRPr="00B745A2">
              <w:rPr>
                <w:rStyle w:val="Hyperlink"/>
                <w:noProof/>
              </w:rPr>
              <w:t>7.</w:t>
            </w:r>
            <w:r>
              <w:rPr>
                <w:rFonts w:asciiTheme="minorHAnsi" w:eastAsiaTheme="minorEastAsia" w:hAnsiTheme="minorHAnsi"/>
                <w:noProof/>
                <w:kern w:val="2"/>
                <w:lang w:eastAsia="en-AU"/>
                <w14:ligatures w14:val="standardContextual"/>
              </w:rPr>
              <w:tab/>
            </w:r>
            <w:r w:rsidRPr="00B745A2">
              <w:rPr>
                <w:rStyle w:val="Hyperlink"/>
                <w:noProof/>
              </w:rPr>
              <w:t>Appendices</w:t>
            </w:r>
            <w:r>
              <w:rPr>
                <w:noProof/>
                <w:webHidden/>
              </w:rPr>
              <w:tab/>
            </w:r>
            <w:r>
              <w:rPr>
                <w:noProof/>
                <w:webHidden/>
              </w:rPr>
              <w:fldChar w:fldCharType="begin"/>
            </w:r>
            <w:r>
              <w:rPr>
                <w:noProof/>
                <w:webHidden/>
              </w:rPr>
              <w:instrText xml:space="preserve"> PAGEREF _Toc229654931 \h </w:instrText>
            </w:r>
            <w:r>
              <w:rPr>
                <w:noProof/>
                <w:webHidden/>
              </w:rPr>
            </w:r>
            <w:r>
              <w:rPr>
                <w:noProof/>
                <w:webHidden/>
              </w:rPr>
              <w:fldChar w:fldCharType="separate"/>
            </w:r>
            <w:r>
              <w:rPr>
                <w:noProof/>
                <w:webHidden/>
              </w:rPr>
              <w:t>9</w:t>
            </w:r>
            <w:r>
              <w:rPr>
                <w:noProof/>
                <w:webHidden/>
              </w:rPr>
              <w:fldChar w:fldCharType="end"/>
            </w:r>
          </w:hyperlink>
        </w:p>
        <w:p w14:paraId="2A86DAEC" w14:textId="3745EB0E" w:rsidR="00043603" w:rsidRDefault="00043603">
          <w:r>
            <w:fldChar w:fldCharType="end"/>
          </w:r>
        </w:p>
      </w:sdtContent>
    </w:sdt>
    <w:p w14:paraId="130B55CA" w14:textId="1694E10E" w:rsidR="00C23A2A" w:rsidRDefault="00C23A2A" w:rsidP="00851E7D">
      <w:pPr>
        <w:tabs>
          <w:tab w:val="left" w:pos="567"/>
          <w:tab w:val="right" w:leader="dot" w:pos="8505"/>
          <w:tab w:val="right" w:leader="dot" w:pos="9356"/>
        </w:tabs>
        <w:spacing w:after="0" w:line="276" w:lineRule="auto"/>
        <w:ind w:left="567" w:right="1552"/>
        <w:rPr>
          <w:b/>
        </w:rPr>
      </w:pPr>
    </w:p>
    <w:p w14:paraId="688A83CA" w14:textId="77777777" w:rsidR="00851E7D" w:rsidRDefault="00851E7D" w:rsidP="00851E7D">
      <w:pPr>
        <w:tabs>
          <w:tab w:val="left" w:pos="567"/>
          <w:tab w:val="right" w:leader="dot" w:pos="8505"/>
          <w:tab w:val="right" w:leader="dot" w:pos="9356"/>
        </w:tabs>
        <w:spacing w:after="0" w:line="276" w:lineRule="auto"/>
        <w:ind w:left="567" w:right="1552"/>
        <w:rPr>
          <w:b/>
        </w:rPr>
      </w:pPr>
    </w:p>
    <w:p w14:paraId="7129850F" w14:textId="40164BCD" w:rsidR="00C23A2A" w:rsidRDefault="00C23A2A" w:rsidP="003F7F1A">
      <w:pPr>
        <w:tabs>
          <w:tab w:val="left" w:pos="567"/>
          <w:tab w:val="right" w:leader="dot" w:pos="8505"/>
          <w:tab w:val="right" w:leader="dot" w:pos="9356"/>
        </w:tabs>
        <w:spacing w:after="0" w:line="276" w:lineRule="auto"/>
        <w:ind w:right="1552"/>
        <w:rPr>
          <w:b/>
        </w:rPr>
      </w:pPr>
      <w:r>
        <w:rPr>
          <w:b/>
        </w:rPr>
        <w:t>List of Figures</w:t>
      </w:r>
    </w:p>
    <w:p w14:paraId="3266C5EC" w14:textId="77777777" w:rsidR="00851E7D" w:rsidRDefault="00851E7D" w:rsidP="00851E7D">
      <w:pPr>
        <w:tabs>
          <w:tab w:val="left" w:pos="567"/>
          <w:tab w:val="right" w:leader="dot" w:pos="8505"/>
          <w:tab w:val="right" w:leader="dot" w:pos="9356"/>
        </w:tabs>
        <w:spacing w:after="0" w:line="276" w:lineRule="auto"/>
        <w:ind w:right="1552"/>
        <w:jc w:val="center"/>
        <w:rPr>
          <w:b/>
        </w:rPr>
      </w:pPr>
    </w:p>
    <w:p w14:paraId="36C8B642" w14:textId="4DFE902F" w:rsidR="00043603" w:rsidRDefault="00043603">
      <w:pPr>
        <w:pStyle w:val="TableofFigures"/>
        <w:tabs>
          <w:tab w:val="right" w:leader="dot" w:pos="9622"/>
        </w:tabs>
        <w:rPr>
          <w:rFonts w:asciiTheme="minorHAnsi" w:eastAsiaTheme="minorEastAsia" w:hAnsiTheme="minorHAnsi"/>
          <w:noProof/>
          <w:kern w:val="2"/>
          <w:lang w:eastAsia="en-AU"/>
          <w14:ligatures w14:val="standardContextual"/>
        </w:rPr>
      </w:pPr>
      <w:r>
        <w:fldChar w:fldCharType="begin"/>
      </w:r>
      <w:r>
        <w:instrText xml:space="preserve"> TOC \h \z \c "Figure" </w:instrText>
      </w:r>
      <w:r>
        <w:fldChar w:fldCharType="separate"/>
      </w:r>
      <w:hyperlink w:anchor="_Toc229654932" w:history="1">
        <w:r w:rsidRPr="00CF60C7">
          <w:rPr>
            <w:rStyle w:val="Hyperlink"/>
            <w:rFonts w:cs="Times"/>
            <w:b/>
            <w:bCs/>
            <w:noProof/>
          </w:rPr>
          <w:t>Figure 1</w:t>
        </w:r>
        <w:r w:rsidRPr="00CF60C7">
          <w:rPr>
            <w:rStyle w:val="Hyperlink"/>
            <w:rFonts w:cs="Times"/>
            <w:noProof/>
          </w:rPr>
          <w:t xml:space="preserve"> An example chunk used by windy.com</w:t>
        </w:r>
        <w:r>
          <w:rPr>
            <w:noProof/>
            <w:webHidden/>
          </w:rPr>
          <w:tab/>
        </w:r>
        <w:r>
          <w:rPr>
            <w:noProof/>
            <w:webHidden/>
          </w:rPr>
          <w:fldChar w:fldCharType="begin"/>
        </w:r>
        <w:r>
          <w:rPr>
            <w:noProof/>
            <w:webHidden/>
          </w:rPr>
          <w:instrText xml:space="preserve"> PAGEREF _Toc229654932 \h </w:instrText>
        </w:r>
        <w:r>
          <w:rPr>
            <w:noProof/>
            <w:webHidden/>
          </w:rPr>
        </w:r>
        <w:r>
          <w:rPr>
            <w:noProof/>
            <w:webHidden/>
          </w:rPr>
          <w:fldChar w:fldCharType="separate"/>
        </w:r>
        <w:r>
          <w:rPr>
            <w:noProof/>
            <w:webHidden/>
          </w:rPr>
          <w:t>2</w:t>
        </w:r>
        <w:r>
          <w:rPr>
            <w:noProof/>
            <w:webHidden/>
          </w:rPr>
          <w:fldChar w:fldCharType="end"/>
        </w:r>
      </w:hyperlink>
    </w:p>
    <w:p w14:paraId="4D04CAE2" w14:textId="031D3EED" w:rsidR="00043603" w:rsidRDefault="00043603">
      <w:pPr>
        <w:pStyle w:val="TableofFigures"/>
        <w:tabs>
          <w:tab w:val="right" w:leader="dot" w:pos="9622"/>
        </w:tabs>
        <w:rPr>
          <w:rFonts w:asciiTheme="minorHAnsi" w:eastAsiaTheme="minorEastAsia" w:hAnsiTheme="minorHAnsi"/>
          <w:noProof/>
          <w:kern w:val="2"/>
          <w:lang w:eastAsia="en-AU"/>
          <w14:ligatures w14:val="standardContextual"/>
        </w:rPr>
      </w:pPr>
      <w:hyperlink w:anchor="_Toc229654933" w:history="1">
        <w:r w:rsidRPr="00CF60C7">
          <w:rPr>
            <w:rStyle w:val="Hyperlink"/>
            <w:rFonts w:cs="Times"/>
            <w:b/>
            <w:bCs/>
            <w:noProof/>
          </w:rPr>
          <w:t>Figure 2</w:t>
        </w:r>
        <w:r w:rsidRPr="00CF60C7">
          <w:rPr>
            <w:rStyle w:val="Hyperlink"/>
            <w:rFonts w:cs="Times"/>
            <w:noProof/>
          </w:rPr>
          <w:t>: Ventusky’s visual representation of weather from 04/10/2025</w:t>
        </w:r>
        <w:r>
          <w:rPr>
            <w:noProof/>
            <w:webHidden/>
          </w:rPr>
          <w:tab/>
        </w:r>
        <w:r>
          <w:rPr>
            <w:noProof/>
            <w:webHidden/>
          </w:rPr>
          <w:fldChar w:fldCharType="begin"/>
        </w:r>
        <w:r>
          <w:rPr>
            <w:noProof/>
            <w:webHidden/>
          </w:rPr>
          <w:instrText xml:space="preserve"> PAGEREF _Toc229654933 \h </w:instrText>
        </w:r>
        <w:r>
          <w:rPr>
            <w:noProof/>
            <w:webHidden/>
          </w:rPr>
        </w:r>
        <w:r>
          <w:rPr>
            <w:noProof/>
            <w:webHidden/>
          </w:rPr>
          <w:fldChar w:fldCharType="separate"/>
        </w:r>
        <w:r>
          <w:rPr>
            <w:noProof/>
            <w:webHidden/>
          </w:rPr>
          <w:t>2</w:t>
        </w:r>
        <w:r>
          <w:rPr>
            <w:noProof/>
            <w:webHidden/>
          </w:rPr>
          <w:fldChar w:fldCharType="end"/>
        </w:r>
      </w:hyperlink>
    </w:p>
    <w:p w14:paraId="4BE80FD3" w14:textId="6BEBE056" w:rsidR="00043603" w:rsidRDefault="00043603">
      <w:pPr>
        <w:pStyle w:val="TableofFigures"/>
        <w:tabs>
          <w:tab w:val="right" w:leader="dot" w:pos="9622"/>
        </w:tabs>
        <w:rPr>
          <w:rFonts w:asciiTheme="minorHAnsi" w:eastAsiaTheme="minorEastAsia" w:hAnsiTheme="minorHAnsi"/>
          <w:noProof/>
          <w:kern w:val="2"/>
          <w:lang w:eastAsia="en-AU"/>
          <w14:ligatures w14:val="standardContextual"/>
        </w:rPr>
      </w:pPr>
      <w:hyperlink w:anchor="_Toc229654934" w:history="1">
        <w:r w:rsidRPr="00CF60C7">
          <w:rPr>
            <w:rStyle w:val="Hyperlink"/>
            <w:rFonts w:cs="Times"/>
            <w:b/>
            <w:bCs/>
            <w:noProof/>
          </w:rPr>
          <w:t>Figure 3</w:t>
        </w:r>
        <w:r w:rsidRPr="00CF60C7">
          <w:rPr>
            <w:rStyle w:val="Hyperlink"/>
            <w:rFonts w:cs="Times"/>
            <w:noProof/>
          </w:rPr>
          <w:t>: The final renderer, representing the windspeed using the particle renderer, as well as the surface temperature with the colour map enabled</w:t>
        </w:r>
        <w:r>
          <w:rPr>
            <w:noProof/>
            <w:webHidden/>
          </w:rPr>
          <w:tab/>
        </w:r>
        <w:r>
          <w:rPr>
            <w:noProof/>
            <w:webHidden/>
          </w:rPr>
          <w:fldChar w:fldCharType="begin"/>
        </w:r>
        <w:r>
          <w:rPr>
            <w:noProof/>
            <w:webHidden/>
          </w:rPr>
          <w:instrText xml:space="preserve"> PAGEREF _Toc229654934 \h </w:instrText>
        </w:r>
        <w:r>
          <w:rPr>
            <w:noProof/>
            <w:webHidden/>
          </w:rPr>
        </w:r>
        <w:r>
          <w:rPr>
            <w:noProof/>
            <w:webHidden/>
          </w:rPr>
          <w:fldChar w:fldCharType="separate"/>
        </w:r>
        <w:r>
          <w:rPr>
            <w:noProof/>
            <w:webHidden/>
          </w:rPr>
          <w:t>7</w:t>
        </w:r>
        <w:r>
          <w:rPr>
            <w:noProof/>
            <w:webHidden/>
          </w:rPr>
          <w:fldChar w:fldCharType="end"/>
        </w:r>
      </w:hyperlink>
    </w:p>
    <w:p w14:paraId="59C1F879" w14:textId="20B3F5AF" w:rsidR="00C23A2A" w:rsidRDefault="00043603" w:rsidP="00851E7D">
      <w:pPr>
        <w:tabs>
          <w:tab w:val="left" w:pos="567"/>
          <w:tab w:val="right" w:leader="dot" w:pos="8505"/>
          <w:tab w:val="right" w:leader="dot" w:pos="9356"/>
        </w:tabs>
        <w:spacing w:after="0" w:line="276" w:lineRule="auto"/>
        <w:ind w:right="1552"/>
        <w:rPr>
          <w:b/>
        </w:rPr>
      </w:pPr>
      <w:r>
        <w:fldChar w:fldCharType="end"/>
      </w:r>
    </w:p>
    <w:p w14:paraId="796C055A" w14:textId="77777777" w:rsidR="00851E7D" w:rsidRDefault="00851E7D" w:rsidP="00851E7D">
      <w:pPr>
        <w:tabs>
          <w:tab w:val="left" w:pos="567"/>
          <w:tab w:val="right" w:leader="dot" w:pos="8505"/>
          <w:tab w:val="right" w:leader="dot" w:pos="9356"/>
        </w:tabs>
        <w:spacing w:after="0" w:line="276" w:lineRule="auto"/>
        <w:ind w:right="1552"/>
        <w:rPr>
          <w:b/>
        </w:rPr>
      </w:pPr>
    </w:p>
    <w:p w14:paraId="61F76F03" w14:textId="2BC3CF65" w:rsidR="00C23A2A" w:rsidRDefault="00C23A2A" w:rsidP="003F7F1A">
      <w:pPr>
        <w:tabs>
          <w:tab w:val="left" w:pos="567"/>
          <w:tab w:val="right" w:leader="dot" w:pos="8505"/>
          <w:tab w:val="right" w:leader="dot" w:pos="9356"/>
        </w:tabs>
        <w:spacing w:after="0" w:line="276" w:lineRule="auto"/>
        <w:ind w:right="1552"/>
        <w:rPr>
          <w:b/>
        </w:rPr>
      </w:pPr>
      <w:r>
        <w:rPr>
          <w:b/>
        </w:rPr>
        <w:t>List of Tables</w:t>
      </w:r>
    </w:p>
    <w:p w14:paraId="11F8154F" w14:textId="77777777" w:rsidR="00851E7D" w:rsidRDefault="00851E7D" w:rsidP="00851E7D">
      <w:pPr>
        <w:tabs>
          <w:tab w:val="left" w:pos="567"/>
          <w:tab w:val="right" w:leader="dot" w:pos="8505"/>
          <w:tab w:val="right" w:leader="dot" w:pos="9356"/>
        </w:tabs>
        <w:spacing w:after="0" w:line="276" w:lineRule="auto"/>
        <w:ind w:right="1552"/>
        <w:jc w:val="center"/>
        <w:rPr>
          <w:b/>
        </w:rPr>
      </w:pPr>
    </w:p>
    <w:p w14:paraId="44ECC0F4" w14:textId="00A48279" w:rsidR="00C23A2A" w:rsidRPr="005237DA" w:rsidRDefault="00C23A2A" w:rsidP="00851E7D">
      <w:pPr>
        <w:tabs>
          <w:tab w:val="left" w:pos="567"/>
          <w:tab w:val="right" w:leader="dot" w:pos="9356"/>
        </w:tabs>
        <w:spacing w:after="0" w:line="276" w:lineRule="auto"/>
        <w:ind w:right="276"/>
      </w:pPr>
      <w:r>
        <w:t xml:space="preserve">Table </w:t>
      </w:r>
      <w:r w:rsidR="00851E7D">
        <w:t>2</w:t>
      </w:r>
      <w:r>
        <w:t xml:space="preserve">.1: </w:t>
      </w:r>
      <w:r w:rsidRPr="00C644C3">
        <w:t>Average exposed surface areas of indented reinforcement particles, as determined by analysis of SEM images</w:t>
      </w:r>
      <w:r w:rsidRPr="00170E76">
        <w:tab/>
      </w:r>
      <w:r w:rsidR="00C1530A">
        <w:t>8</w:t>
      </w:r>
    </w:p>
    <w:p w14:paraId="54ED37F2" w14:textId="62ED869D" w:rsidR="00043603" w:rsidRDefault="00043603">
      <w:pPr>
        <w:jc w:val="left"/>
        <w:rPr>
          <w:b/>
        </w:rPr>
      </w:pPr>
      <w:r>
        <w:rPr>
          <w:b/>
        </w:rPr>
        <w:br w:type="page"/>
      </w:r>
    </w:p>
    <w:p w14:paraId="4D5230E4" w14:textId="77777777" w:rsidR="00C23A2A" w:rsidRDefault="00C23A2A" w:rsidP="00C23A2A">
      <w:pPr>
        <w:tabs>
          <w:tab w:val="left" w:pos="567"/>
          <w:tab w:val="right" w:leader="dot" w:pos="8505"/>
        </w:tabs>
        <w:spacing w:after="0" w:line="276" w:lineRule="auto"/>
        <w:ind w:right="1552"/>
        <w:rPr>
          <w:b/>
        </w:rPr>
      </w:pPr>
    </w:p>
    <w:p w14:paraId="49B323BD" w14:textId="74133CC8" w:rsidR="00C23A2A" w:rsidRDefault="00C23A2A" w:rsidP="00966CC8">
      <w:pPr>
        <w:tabs>
          <w:tab w:val="left" w:pos="567"/>
          <w:tab w:val="right" w:leader="dot" w:pos="8505"/>
        </w:tabs>
        <w:spacing w:after="0" w:line="276" w:lineRule="auto"/>
        <w:ind w:right="1552"/>
        <w:rPr>
          <w:b/>
        </w:rPr>
      </w:pPr>
      <w:r>
        <w:rPr>
          <w:b/>
        </w:rPr>
        <w:t>Nomenclature</w:t>
      </w:r>
    </w:p>
    <w:p w14:paraId="7CC900B5" w14:textId="77777777" w:rsidR="00AB4A7E" w:rsidRDefault="00AB4A7E" w:rsidP="00966CC8">
      <w:pPr>
        <w:tabs>
          <w:tab w:val="left" w:pos="567"/>
          <w:tab w:val="right" w:leader="dot" w:pos="8505"/>
        </w:tabs>
        <w:spacing w:after="0" w:line="276" w:lineRule="auto"/>
        <w:ind w:right="1552"/>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80" w:firstRow="0" w:lastRow="0" w:firstColumn="1" w:lastColumn="0" w:noHBand="0" w:noVBand="1"/>
      </w:tblPr>
      <w:tblGrid>
        <w:gridCol w:w="2972"/>
        <w:gridCol w:w="6650"/>
      </w:tblGrid>
      <w:tr w:rsidR="0033192F" w:rsidRPr="0033192F" w14:paraId="60915AFD" w14:textId="77777777">
        <w:tc>
          <w:tcPr>
            <w:tcW w:w="2972" w:type="dxa"/>
            <w:hideMark/>
          </w:tcPr>
          <w:p w14:paraId="798666BE" w14:textId="77777777" w:rsidR="0033192F" w:rsidRPr="0033192F" w:rsidRDefault="0033192F" w:rsidP="0033192F">
            <w:pPr>
              <w:rPr>
                <w:rFonts w:eastAsia="Cambria" w:cs="Times"/>
                <w:i/>
                <w:iCs/>
                <w:lang w:val="en-US"/>
              </w:rPr>
            </w:pPr>
            <w:r w:rsidRPr="0033192F">
              <w:rPr>
                <w:rFonts w:eastAsia="Cambria" w:cs="Times"/>
                <w:i/>
                <w:iCs/>
                <w:lang w:val="en-US"/>
              </w:rPr>
              <w:t>JSON</w:t>
            </w:r>
          </w:p>
        </w:tc>
        <w:tc>
          <w:tcPr>
            <w:tcW w:w="6650" w:type="dxa"/>
            <w:hideMark/>
          </w:tcPr>
          <w:p w14:paraId="34209217" w14:textId="77777777" w:rsidR="0033192F" w:rsidRPr="0033192F" w:rsidRDefault="0033192F" w:rsidP="0033192F">
            <w:pPr>
              <w:rPr>
                <w:rFonts w:eastAsia="Cambria" w:cs="Times"/>
                <w:lang w:val="en-US"/>
              </w:rPr>
            </w:pPr>
            <w:r w:rsidRPr="0033192F">
              <w:rPr>
                <w:rFonts w:eastAsia="Cambria" w:cs="Times"/>
                <w:lang w:val="en-US"/>
              </w:rPr>
              <w:t>JavaScript Object Notation; a common data storage and transfer structure</w:t>
            </w:r>
          </w:p>
        </w:tc>
      </w:tr>
      <w:tr w:rsidR="0033192F" w:rsidRPr="0033192F" w14:paraId="7AA5078D" w14:textId="77777777">
        <w:tc>
          <w:tcPr>
            <w:tcW w:w="2972" w:type="dxa"/>
            <w:hideMark/>
          </w:tcPr>
          <w:p w14:paraId="435C858F"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React</w:t>
            </w:r>
          </w:p>
        </w:tc>
        <w:tc>
          <w:tcPr>
            <w:tcW w:w="6650" w:type="dxa"/>
            <w:hideMark/>
          </w:tcPr>
          <w:p w14:paraId="4F7C9D22"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A popular JavaScript framework which supports “components” and is used for creating web apps.</w:t>
            </w:r>
          </w:p>
        </w:tc>
      </w:tr>
      <w:tr w:rsidR="0033192F" w:rsidRPr="0033192F" w14:paraId="1539FCE3" w14:textId="77777777">
        <w:tc>
          <w:tcPr>
            <w:tcW w:w="2972" w:type="dxa"/>
            <w:hideMark/>
          </w:tcPr>
          <w:p w14:paraId="281FA323"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Next.js</w:t>
            </w:r>
          </w:p>
        </w:tc>
        <w:tc>
          <w:tcPr>
            <w:tcW w:w="6650" w:type="dxa"/>
            <w:hideMark/>
          </w:tcPr>
          <w:p w14:paraId="60C23361"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 xml:space="preserve">A web development framework built on react which provides </w:t>
            </w:r>
          </w:p>
        </w:tc>
      </w:tr>
      <w:tr w:rsidR="0033192F" w:rsidRPr="0033192F" w14:paraId="197D10E3" w14:textId="77777777">
        <w:tc>
          <w:tcPr>
            <w:tcW w:w="2972" w:type="dxa"/>
            <w:hideMark/>
          </w:tcPr>
          <w:p w14:paraId="6CA75279"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Leaflet.js</w:t>
            </w:r>
          </w:p>
        </w:tc>
        <w:tc>
          <w:tcPr>
            <w:tcW w:w="6650" w:type="dxa"/>
            <w:hideMark/>
          </w:tcPr>
          <w:p w14:paraId="6A13ED22"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A lightweight, open-source framework for displaying maps</w:t>
            </w:r>
          </w:p>
        </w:tc>
      </w:tr>
      <w:tr w:rsidR="0033192F" w:rsidRPr="0033192F" w14:paraId="06678B0C" w14:textId="77777777">
        <w:tc>
          <w:tcPr>
            <w:tcW w:w="2972" w:type="dxa"/>
            <w:hideMark/>
          </w:tcPr>
          <w:p w14:paraId="6DFD9EA4"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netCDF</w:t>
            </w:r>
          </w:p>
        </w:tc>
        <w:tc>
          <w:tcPr>
            <w:tcW w:w="6650" w:type="dxa"/>
            <w:hideMark/>
          </w:tcPr>
          <w:p w14:paraId="35BBF30A"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Network Common Data Form, a format designed for meteorological data</w:t>
            </w:r>
          </w:p>
        </w:tc>
      </w:tr>
      <w:tr w:rsidR="0033192F" w:rsidRPr="0033192F" w14:paraId="2C0B4BF9" w14:textId="77777777">
        <w:tc>
          <w:tcPr>
            <w:tcW w:w="2972" w:type="dxa"/>
            <w:hideMark/>
          </w:tcPr>
          <w:p w14:paraId="4D4DF89E"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GRIB</w:t>
            </w:r>
          </w:p>
        </w:tc>
        <w:tc>
          <w:tcPr>
            <w:tcW w:w="6650" w:type="dxa"/>
            <w:hideMark/>
          </w:tcPr>
          <w:p w14:paraId="43479426"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General Regularly distributed Information in Binary form, a compressed format for meteorological data</w:t>
            </w:r>
          </w:p>
        </w:tc>
      </w:tr>
      <w:tr w:rsidR="0033192F" w:rsidRPr="0033192F" w14:paraId="480257E3" w14:textId="77777777">
        <w:tc>
          <w:tcPr>
            <w:tcW w:w="2972" w:type="dxa"/>
            <w:hideMark/>
          </w:tcPr>
          <w:p w14:paraId="486E64F3"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THREDDS</w:t>
            </w:r>
          </w:p>
        </w:tc>
        <w:tc>
          <w:tcPr>
            <w:tcW w:w="6650" w:type="dxa"/>
            <w:hideMark/>
          </w:tcPr>
          <w:p w14:paraId="4E23A1C8"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Thematic Real-time Environmental Distributed Data Services</w:t>
            </w:r>
          </w:p>
        </w:tc>
      </w:tr>
      <w:tr w:rsidR="0033192F" w:rsidRPr="0033192F" w14:paraId="776417CA" w14:textId="77777777">
        <w:tc>
          <w:tcPr>
            <w:tcW w:w="2972" w:type="dxa"/>
            <w:hideMark/>
          </w:tcPr>
          <w:p w14:paraId="1CF27E54" w14:textId="5DEBE409"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cs="Times"/>
                <w:i/>
                <w:iCs/>
                <w:lang w:val="en-US"/>
              </w:rPr>
              <w:t>OPeNDAP</w:t>
            </w:r>
          </w:p>
        </w:tc>
        <w:tc>
          <w:tcPr>
            <w:tcW w:w="6650" w:type="dxa"/>
            <w:hideMark/>
          </w:tcPr>
          <w:p w14:paraId="1DE50E58"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Open-source Project for a Network Data Access Protocol</w:t>
            </w:r>
          </w:p>
        </w:tc>
      </w:tr>
      <w:tr w:rsidR="006B3EA7" w:rsidRPr="0033192F" w14:paraId="4D1E7269" w14:textId="77777777">
        <w:tc>
          <w:tcPr>
            <w:tcW w:w="2972" w:type="dxa"/>
          </w:tcPr>
          <w:p w14:paraId="2D9BCDE7" w14:textId="5F480EBC" w:rsidR="006B3EA7" w:rsidRDefault="006B3EA7" w:rsidP="0033192F">
            <w:pPr>
              <w:tabs>
                <w:tab w:val="left" w:pos="567"/>
                <w:tab w:val="right" w:leader="dot" w:pos="8505"/>
              </w:tabs>
              <w:spacing w:line="276" w:lineRule="auto"/>
              <w:ind w:right="1552"/>
              <w:rPr>
                <w:rFonts w:cs="Times"/>
                <w:i/>
                <w:iCs/>
                <w:lang w:val="en-US"/>
              </w:rPr>
            </w:pPr>
            <w:r>
              <w:rPr>
                <w:rFonts w:cs="Times"/>
                <w:i/>
                <w:iCs/>
                <w:lang w:val="en-US"/>
              </w:rPr>
              <w:t>SVG</w:t>
            </w:r>
          </w:p>
        </w:tc>
        <w:tc>
          <w:tcPr>
            <w:tcW w:w="6650" w:type="dxa"/>
          </w:tcPr>
          <w:p w14:paraId="4D36DF39" w14:textId="4375BCC7" w:rsidR="006B3EA7" w:rsidRDefault="006B3EA7" w:rsidP="0033192F">
            <w:pPr>
              <w:tabs>
                <w:tab w:val="left" w:pos="567"/>
                <w:tab w:val="right" w:leader="dot" w:pos="8505"/>
              </w:tabs>
              <w:spacing w:line="276" w:lineRule="auto"/>
              <w:ind w:right="1552"/>
              <w:rPr>
                <w:rFonts w:cs="Times"/>
                <w:bCs/>
                <w:lang w:val="en-US"/>
              </w:rPr>
            </w:pPr>
            <w:r>
              <w:rPr>
                <w:rFonts w:cs="Times"/>
                <w:bCs/>
                <w:lang w:val="en-US"/>
              </w:rPr>
              <w:t>Scalable Vector Graphic</w:t>
            </w:r>
            <w:r w:rsidR="00F004FF">
              <w:rPr>
                <w:rFonts w:cs="Times"/>
                <w:bCs/>
                <w:lang w:val="en-US"/>
              </w:rPr>
              <w:t>, a vector image format supported by HTML</w:t>
            </w:r>
          </w:p>
        </w:tc>
      </w:tr>
      <w:tr w:rsidR="0033192F" w:rsidRPr="0033192F" w14:paraId="680F6FBD" w14:textId="77777777">
        <w:tc>
          <w:tcPr>
            <w:tcW w:w="2972" w:type="dxa"/>
          </w:tcPr>
          <w:p w14:paraId="6A22B545" w14:textId="5D59D3CF" w:rsidR="0033192F" w:rsidRPr="0033192F" w:rsidRDefault="0033192F" w:rsidP="0033192F">
            <w:pPr>
              <w:tabs>
                <w:tab w:val="left" w:pos="567"/>
                <w:tab w:val="right" w:leader="dot" w:pos="8505"/>
              </w:tabs>
              <w:spacing w:line="276" w:lineRule="auto"/>
              <w:ind w:right="1552"/>
              <w:rPr>
                <w:rFonts w:eastAsia="Cambria" w:cs="Times"/>
                <w:i/>
                <w:iCs/>
                <w:lang w:val="en-US"/>
              </w:rPr>
            </w:pPr>
            <w:proofErr w:type="spellStart"/>
            <w:r>
              <w:rPr>
                <w:rFonts w:cs="Times"/>
                <w:i/>
                <w:iCs/>
                <w:lang w:val="en-US"/>
              </w:rPr>
              <w:t>js</w:t>
            </w:r>
            <w:r w:rsidRPr="0033192F">
              <w:rPr>
                <w:rFonts w:eastAsia="Cambria" w:cs="Times"/>
                <w:i/>
                <w:iCs/>
                <w:lang w:val="en-US"/>
              </w:rPr>
              <w:t>DAP</w:t>
            </w:r>
            <w:proofErr w:type="spellEnd"/>
          </w:p>
        </w:tc>
        <w:tc>
          <w:tcPr>
            <w:tcW w:w="6650" w:type="dxa"/>
          </w:tcPr>
          <w:p w14:paraId="50910F94" w14:textId="20272871" w:rsidR="0033192F" w:rsidRPr="0033192F" w:rsidRDefault="0033192F" w:rsidP="0033192F">
            <w:pPr>
              <w:tabs>
                <w:tab w:val="left" w:pos="567"/>
                <w:tab w:val="right" w:leader="dot" w:pos="8505"/>
              </w:tabs>
              <w:spacing w:line="276" w:lineRule="auto"/>
              <w:ind w:right="1552"/>
              <w:rPr>
                <w:rFonts w:eastAsia="Cambria" w:cs="Times"/>
                <w:bCs/>
                <w:lang w:val="en-US"/>
              </w:rPr>
            </w:pPr>
            <w:r>
              <w:rPr>
                <w:rFonts w:cs="Times"/>
                <w:bCs/>
                <w:lang w:val="en-US"/>
              </w:rPr>
              <w:t>A JavaScript Client for the processing of netCDF files which are sent over OPeNDAP</w:t>
            </w:r>
          </w:p>
        </w:tc>
      </w:tr>
    </w:tbl>
    <w:p w14:paraId="3DD9637B" w14:textId="77777777" w:rsidR="00436715" w:rsidRDefault="00436715" w:rsidP="00436715">
      <w:pPr>
        <w:spacing w:after="0" w:line="276" w:lineRule="auto"/>
      </w:pPr>
    </w:p>
    <w:p w14:paraId="23D210B4" w14:textId="4FAEAB09" w:rsidR="00436715" w:rsidRDefault="00436715" w:rsidP="00AC61A6">
      <w:pPr>
        <w:tabs>
          <w:tab w:val="left" w:pos="567"/>
          <w:tab w:val="right" w:leader="dot" w:pos="8505"/>
        </w:tabs>
        <w:spacing w:after="0" w:line="276" w:lineRule="auto"/>
        <w:ind w:right="1552"/>
        <w:rPr>
          <w:b/>
        </w:rPr>
        <w:sectPr w:rsidR="00436715" w:rsidSect="009F5F2B">
          <w:footerReference w:type="default" r:id="rId8"/>
          <w:pgSz w:w="11900" w:h="16840"/>
          <w:pgMar w:top="1134" w:right="1134" w:bottom="1134" w:left="1134" w:header="709" w:footer="709" w:gutter="0"/>
          <w:pgNumType w:fmt="lowerRoman" w:start="1"/>
          <w:cols w:space="708"/>
          <w:docGrid w:linePitch="326"/>
        </w:sectPr>
      </w:pPr>
    </w:p>
    <w:p w14:paraId="52A20C78" w14:textId="3BF4DFBF" w:rsidR="007E170D" w:rsidRDefault="005E3E77" w:rsidP="007E170D">
      <w:pPr>
        <w:pStyle w:val="Heading1"/>
      </w:pPr>
      <w:bookmarkStart w:id="3" w:name="_Toc229654915"/>
      <w:r w:rsidRPr="005E3E77">
        <w:lastRenderedPageBreak/>
        <w:t>Introduction</w:t>
      </w:r>
      <w:bookmarkEnd w:id="3"/>
    </w:p>
    <w:p w14:paraId="363EBB3F" w14:textId="77777777" w:rsidR="007E170D" w:rsidRPr="0018003A" w:rsidRDefault="007E170D" w:rsidP="007E170D">
      <w:pPr>
        <w:pStyle w:val="NoSpacing"/>
        <w:rPr>
          <w:rFonts w:cs="Times"/>
        </w:rPr>
      </w:pPr>
      <w:r w:rsidRPr="0018003A">
        <w:rPr>
          <w:rFonts w:cs="Times"/>
        </w:rPr>
        <w:t>Visualising weather data is hard. Trying to translate purely numerical representations of data to a decent understanding of the data is not something that the human brain was designed to do, and the existing tools to visualise outputs of weather models are slow, clunky, and support looking only at one file at a time.</w:t>
      </w:r>
      <w:r>
        <w:rPr>
          <w:rFonts w:cs="Times"/>
        </w:rPr>
        <w:t xml:space="preserve"> </w:t>
      </w:r>
      <w:r w:rsidRPr="0018003A">
        <w:rPr>
          <w:rFonts w:cs="Times"/>
        </w:rPr>
        <w:t>There is a gap in the current technology for a program which lets you visualise your own NetCDF or GRIB files in a way which is both easy to do and easy to understand.</w:t>
      </w:r>
    </w:p>
    <w:p w14:paraId="1FA22FD6" w14:textId="77777777" w:rsidR="007E170D" w:rsidRPr="0018003A" w:rsidRDefault="007E170D" w:rsidP="007E170D">
      <w:pPr>
        <w:pStyle w:val="NoSpacing"/>
        <w:rPr>
          <w:rFonts w:cs="Times"/>
        </w:rPr>
      </w:pPr>
    </w:p>
    <w:p w14:paraId="2C11F751" w14:textId="5CC28A7D" w:rsidR="007E170D" w:rsidRPr="0018003A" w:rsidRDefault="007E170D" w:rsidP="007E170D">
      <w:pPr>
        <w:pStyle w:val="NoSpacing"/>
        <w:rPr>
          <w:rFonts w:cs="Times"/>
        </w:rPr>
      </w:pPr>
      <w:r w:rsidRPr="0018003A">
        <w:rPr>
          <w:rFonts w:cs="Times"/>
        </w:rPr>
        <w:t>Such a solution would require responsive feedback, real-time rendering of meteorological and oceanographic metrics, intuitive visuals and interactive layers, all of which should be provided through a simple yet powerful user experience.</w:t>
      </w:r>
      <w:r>
        <w:rPr>
          <w:rFonts w:cs="Times"/>
        </w:rPr>
        <w:t xml:space="preserve"> </w:t>
      </w:r>
      <w:r w:rsidRPr="0018003A">
        <w:rPr>
          <w:rFonts w:cs="Times"/>
        </w:rPr>
        <w:t xml:space="preserve">Such an experience can be provided through a </w:t>
      </w:r>
      <w:r>
        <w:rPr>
          <w:rFonts w:cs="Times"/>
        </w:rPr>
        <w:t>Type</w:t>
      </w:r>
      <w:r w:rsidRPr="0018003A">
        <w:rPr>
          <w:rFonts w:cs="Times"/>
        </w:rPr>
        <w:t xml:space="preserve">Script web project hosted on a containerised docker image, utilising </w:t>
      </w:r>
      <w:r w:rsidRPr="0018003A">
        <w:rPr>
          <w:rFonts w:cs="Times"/>
          <w:i/>
          <w:iCs/>
        </w:rPr>
        <w:t>Next.js</w:t>
      </w:r>
      <w:r w:rsidRPr="0018003A">
        <w:rPr>
          <w:rFonts w:cs="Times"/>
        </w:rPr>
        <w:t xml:space="preserve"> with a </w:t>
      </w:r>
      <w:proofErr w:type="spellStart"/>
      <w:r w:rsidRPr="0018003A">
        <w:rPr>
          <w:rFonts w:cs="Times"/>
          <w:i/>
          <w:iCs/>
        </w:rPr>
        <w:t>shadcn</w:t>
      </w:r>
      <w:proofErr w:type="spellEnd"/>
      <w:r w:rsidRPr="0018003A">
        <w:rPr>
          <w:rFonts w:cs="Times"/>
          <w:i/>
          <w:iCs/>
        </w:rPr>
        <w:t>/</w:t>
      </w:r>
      <w:proofErr w:type="spellStart"/>
      <w:r w:rsidRPr="0018003A">
        <w:rPr>
          <w:rFonts w:cs="Times"/>
          <w:i/>
          <w:iCs/>
        </w:rPr>
        <w:t>ui</w:t>
      </w:r>
      <w:proofErr w:type="spellEnd"/>
      <w:r w:rsidRPr="0018003A">
        <w:rPr>
          <w:rFonts w:cs="Times"/>
        </w:rPr>
        <w:t xml:space="preserve"> powered </w:t>
      </w:r>
      <w:r w:rsidR="00D0717F">
        <w:rPr>
          <w:rFonts w:cs="Times"/>
        </w:rPr>
        <w:t>user interface (</w:t>
      </w:r>
      <w:r w:rsidRPr="0018003A">
        <w:rPr>
          <w:rFonts w:cs="Times"/>
        </w:rPr>
        <w:t>UI</w:t>
      </w:r>
      <w:r w:rsidR="00D0717F">
        <w:rPr>
          <w:rFonts w:cs="Times"/>
        </w:rPr>
        <w:t>)</w:t>
      </w:r>
      <w:r w:rsidRPr="0018003A">
        <w:rPr>
          <w:rFonts w:cs="Times"/>
        </w:rPr>
        <w:t xml:space="preserve"> and a </w:t>
      </w:r>
      <w:r w:rsidRPr="0018003A">
        <w:rPr>
          <w:rFonts w:cs="Times"/>
          <w:i/>
          <w:iCs/>
        </w:rPr>
        <w:t>react-leaflet</w:t>
      </w:r>
      <w:r w:rsidRPr="0018003A">
        <w:rPr>
          <w:rFonts w:cs="Times"/>
        </w:rPr>
        <w:t xml:space="preserve"> based map renderer.</w:t>
      </w:r>
      <w:r>
        <w:rPr>
          <w:rFonts w:cs="Times"/>
        </w:rPr>
        <w:t xml:space="preserve"> </w:t>
      </w:r>
      <w:r w:rsidRPr="0018003A">
        <w:rPr>
          <w:rFonts w:cs="Times"/>
        </w:rPr>
        <w:t xml:space="preserve">This tech stack, as well as being more than adequate for meeting the requirements, has the added benefit of being free and open source, meaning that the project is able to be built upon and improved upon by open-source maintainers in the future. </w:t>
      </w:r>
    </w:p>
    <w:p w14:paraId="48499858" w14:textId="77777777" w:rsidR="007E170D" w:rsidRPr="0018003A" w:rsidRDefault="007E170D" w:rsidP="007E170D">
      <w:pPr>
        <w:pStyle w:val="NoSpacing"/>
        <w:rPr>
          <w:rFonts w:cs="Times"/>
        </w:rPr>
      </w:pPr>
    </w:p>
    <w:p w14:paraId="4A665178" w14:textId="2404E1B3" w:rsidR="007E170D" w:rsidRPr="0018003A" w:rsidRDefault="007E170D" w:rsidP="007E170D">
      <w:pPr>
        <w:pStyle w:val="NoSpacing"/>
        <w:rPr>
          <w:rFonts w:cs="Times"/>
        </w:rPr>
      </w:pPr>
      <w:r w:rsidRPr="0018003A">
        <w:rPr>
          <w:rFonts w:cs="Times"/>
        </w:rPr>
        <w:t xml:space="preserve">This work will allow </w:t>
      </w:r>
      <w:r w:rsidR="0001031B">
        <w:rPr>
          <w:rFonts w:cs="Times"/>
        </w:rPr>
        <w:t xml:space="preserve">creators of weather forecasts </w:t>
      </w:r>
      <w:r w:rsidRPr="0018003A">
        <w:rPr>
          <w:rFonts w:cs="Times"/>
        </w:rPr>
        <w:t xml:space="preserve">as well as researchers and hobbyists to see the data that </w:t>
      </w:r>
      <w:r w:rsidR="0001031B">
        <w:rPr>
          <w:rFonts w:cs="Times"/>
        </w:rPr>
        <w:t>they have generated</w:t>
      </w:r>
      <w:r w:rsidRPr="0018003A">
        <w:rPr>
          <w:rFonts w:cs="Times"/>
        </w:rPr>
        <w:t xml:space="preserve">, </w:t>
      </w:r>
      <w:r w:rsidR="0001031B">
        <w:rPr>
          <w:rFonts w:cs="Times"/>
        </w:rPr>
        <w:t>as well as providing a base for the rendering of weather data</w:t>
      </w:r>
      <w:r w:rsidRPr="0018003A">
        <w:rPr>
          <w:rFonts w:cs="Times"/>
        </w:rPr>
        <w:t xml:space="preserve"> </w:t>
      </w:r>
      <w:r w:rsidR="0001031B">
        <w:rPr>
          <w:rFonts w:cs="Times"/>
        </w:rPr>
        <w:t>not in netCDF or GRIB formats, which can be rendered by simply reshaping the data into the correct JSON accepted by the site</w:t>
      </w:r>
      <w:r w:rsidRPr="0018003A">
        <w:rPr>
          <w:rFonts w:cs="Times"/>
        </w:rPr>
        <w:t>.</w:t>
      </w:r>
    </w:p>
    <w:p w14:paraId="525038D7" w14:textId="77777777" w:rsidR="007E170D" w:rsidRPr="0018003A" w:rsidRDefault="007E170D" w:rsidP="007E170D">
      <w:pPr>
        <w:pStyle w:val="NoSpacing"/>
        <w:rPr>
          <w:rFonts w:cs="Times"/>
        </w:rPr>
      </w:pPr>
    </w:p>
    <w:p w14:paraId="6AA17E8C" w14:textId="0DE32991" w:rsidR="007E170D" w:rsidRPr="0018003A" w:rsidRDefault="007E170D" w:rsidP="007E170D">
      <w:pPr>
        <w:pStyle w:val="NoSpacing"/>
        <w:rPr>
          <w:rFonts w:cs="Times"/>
        </w:rPr>
      </w:pPr>
      <w:r w:rsidRPr="0018003A">
        <w:rPr>
          <w:rFonts w:cs="Times"/>
        </w:rPr>
        <w:t>The project requires the ability to render netCDF and GRIB files in real-time, using particle simulation for wind speed and direction visualisation, the ability to be deployed via a docker container, the ability to dynamically load data based on what data the user wants to view.</w:t>
      </w:r>
      <w:r>
        <w:rPr>
          <w:rFonts w:cs="Times"/>
        </w:rPr>
        <w:t xml:space="preserve"> </w:t>
      </w:r>
      <w:r w:rsidRPr="0018003A">
        <w:rPr>
          <w:rFonts w:cs="Times"/>
        </w:rPr>
        <w:t>If time permits, a backend server can be made to deliver the data to the frontend in a way that only provides the data that is required</w:t>
      </w:r>
      <w:r w:rsidR="0001031B">
        <w:rPr>
          <w:rFonts w:cs="Times"/>
        </w:rPr>
        <w:t xml:space="preserve">, cutting down on the transfer sizes between client and server by making use of </w:t>
      </w:r>
      <w:r w:rsidR="00B10451">
        <w:rPr>
          <w:rFonts w:cs="Times"/>
        </w:rPr>
        <w:t>caching</w:t>
      </w:r>
      <w:r w:rsidRPr="0018003A">
        <w:rPr>
          <w:rFonts w:cs="Times"/>
        </w:rPr>
        <w:t>.</w:t>
      </w:r>
      <w:r>
        <w:rPr>
          <w:rFonts w:cs="Times"/>
        </w:rPr>
        <w:t xml:space="preserve"> </w:t>
      </w:r>
      <w:r w:rsidRPr="0018003A">
        <w:rPr>
          <w:rFonts w:cs="Times"/>
        </w:rPr>
        <w:t>The project also requires a user interface which is intuitive to use, as well as responsive load times.</w:t>
      </w:r>
    </w:p>
    <w:p w14:paraId="5E1F4D73" w14:textId="77777777" w:rsidR="007E170D" w:rsidRPr="007E170D" w:rsidRDefault="007E170D" w:rsidP="007E170D"/>
    <w:p w14:paraId="0CA07266" w14:textId="77777777" w:rsidR="0033192F" w:rsidRDefault="0033192F" w:rsidP="0033192F">
      <w:pPr>
        <w:pStyle w:val="Heading2"/>
        <w:rPr>
          <w:rFonts w:cs="Times"/>
        </w:rPr>
      </w:pPr>
      <w:bookmarkStart w:id="4" w:name="_Toc210591423"/>
      <w:bookmarkStart w:id="5" w:name="_Toc229654916"/>
      <w:r>
        <w:rPr>
          <w:rFonts w:cs="Times"/>
        </w:rPr>
        <w:t>Literature Review</w:t>
      </w:r>
      <w:bookmarkEnd w:id="4"/>
      <w:bookmarkEnd w:id="5"/>
    </w:p>
    <w:p w14:paraId="0251591F" w14:textId="3F9DC076" w:rsidR="0033192F" w:rsidRDefault="0033192F" w:rsidP="0033192F">
      <w:pPr>
        <w:rPr>
          <w:rFonts w:cs="Times"/>
        </w:rPr>
      </w:pPr>
      <w:r>
        <w:rPr>
          <w:rFonts w:cs="Times"/>
        </w:rPr>
        <w:t xml:space="preserve">There are </w:t>
      </w:r>
      <w:r w:rsidR="000F5BF0">
        <w:rPr>
          <w:rFonts w:cs="Times"/>
        </w:rPr>
        <w:t>several</w:t>
      </w:r>
      <w:r>
        <w:rPr>
          <w:rFonts w:cs="Times"/>
        </w:rPr>
        <w:t xml:space="preserve"> similar real-world projects to the project being proposed, however almost all of them are closed source, making an in-depth review of the tech landscape challenging. Although we cannot inspect the implementation details of these projects, we are able to see the final product and make design choices and evaluate what works and what doesn’t. As well as reviewing real world solutions, a number of studies have been conducted into a variety of techniques for rendering data that is consistent with the goals required for this project.</w:t>
      </w:r>
    </w:p>
    <w:p w14:paraId="05D4B83B" w14:textId="77777777" w:rsidR="0033192F" w:rsidRDefault="0033192F" w:rsidP="0033192F">
      <w:pPr>
        <w:pStyle w:val="Heading3"/>
        <w:rPr>
          <w:rFonts w:cs="Times"/>
        </w:rPr>
      </w:pPr>
      <w:bookmarkStart w:id="6" w:name="_Toc210591424"/>
      <w:r>
        <w:rPr>
          <w:rFonts w:cs="Times"/>
        </w:rPr>
        <w:t>Data Transfer</w:t>
      </w:r>
      <w:bookmarkEnd w:id="6"/>
    </w:p>
    <w:p w14:paraId="4CAC6B3A" w14:textId="3BA7CA5A" w:rsidR="0033192F" w:rsidRDefault="0033192F" w:rsidP="0033192F">
      <w:pPr>
        <w:pStyle w:val="NoSpacing"/>
        <w:rPr>
          <w:rFonts w:cs="Times"/>
        </w:rPr>
      </w:pPr>
      <w:r>
        <w:rPr>
          <w:rFonts w:cs="Times"/>
        </w:rPr>
        <w:t xml:space="preserve">One theme that was consistent between the literature is the issue of transferring data over the internet, with studies suggesting that </w:t>
      </w:r>
      <w:r w:rsidR="007E170D">
        <w:rPr>
          <w:rFonts w:cs="Times"/>
        </w:rPr>
        <w:t>three-dimensional</w:t>
      </w:r>
      <w:r>
        <w:rPr>
          <w:rFonts w:cs="Times"/>
        </w:rPr>
        <w:t xml:space="preserve"> visualisations can take up to 10MB per single time step </w:t>
      </w:r>
      <w:sdt>
        <w:sdtPr>
          <w:rPr>
            <w:rFonts w:cs="Times"/>
          </w:rPr>
          <w:id w:val="-2075960688"/>
          <w:citation/>
        </w:sdtPr>
        <w:sdtContent>
          <w:r>
            <w:rPr>
              <w:rFonts w:cs="Times"/>
            </w:rPr>
            <w:fldChar w:fldCharType="begin"/>
          </w:r>
          <w:r>
            <w:rPr>
              <w:rFonts w:cs="Times"/>
            </w:rPr>
            <w:instrText xml:space="preserve"> CITATION Tre02 \l 3081 </w:instrText>
          </w:r>
          <w:r>
            <w:rPr>
              <w:rFonts w:cs="Times"/>
            </w:rPr>
            <w:fldChar w:fldCharType="separate"/>
          </w:r>
          <w:r w:rsidR="00F742CD" w:rsidRPr="00F742CD">
            <w:rPr>
              <w:rFonts w:cs="Times"/>
              <w:noProof/>
            </w:rPr>
            <w:t>(Treinish, 2002)</w:t>
          </w:r>
          <w:r>
            <w:rPr>
              <w:rFonts w:cs="Times"/>
            </w:rPr>
            <w:fldChar w:fldCharType="end"/>
          </w:r>
        </w:sdtContent>
      </w:sdt>
      <w:r>
        <w:rPr>
          <w:rFonts w:cs="Times"/>
        </w:rPr>
        <w:t xml:space="preserve">. Data transfer seems to be a key limitation of many of the solutions proposed in literature and has been solved using a variety of methods. One solution that has been leveraged is a local server to process the data directly from weather stations before serving it to the client </w:t>
      </w:r>
      <w:sdt>
        <w:sdtPr>
          <w:rPr>
            <w:rFonts w:cs="Times"/>
          </w:rPr>
          <w:id w:val="1434778143"/>
          <w:citation/>
        </w:sdtPr>
        <w:sdtContent>
          <w:r>
            <w:rPr>
              <w:rFonts w:cs="Times"/>
            </w:rPr>
            <w:fldChar w:fldCharType="begin"/>
          </w:r>
          <w:r>
            <w:rPr>
              <w:rFonts w:cs="Times"/>
            </w:rPr>
            <w:instrText xml:space="preserve">CITATION Xia12 \l 3081 </w:instrText>
          </w:r>
          <w:r>
            <w:rPr>
              <w:rFonts w:cs="Times"/>
            </w:rPr>
            <w:fldChar w:fldCharType="separate"/>
          </w:r>
          <w:r w:rsidR="00F742CD" w:rsidRPr="00F742CD">
            <w:rPr>
              <w:rFonts w:cs="Times"/>
              <w:noProof/>
            </w:rPr>
            <w:t>(Xiaojuan Sun, 2012)</w:t>
          </w:r>
          <w:r>
            <w:rPr>
              <w:rFonts w:cs="Times"/>
            </w:rPr>
            <w:fldChar w:fldCharType="end"/>
          </w:r>
        </w:sdtContent>
      </w:sdt>
      <w:r>
        <w:rPr>
          <w:rFonts w:cs="Times"/>
        </w:rPr>
        <w:t xml:space="preserve">. Another method which has been used is the chunking of data on the server side before it is sent to the client, a technique which can be seen used by </w:t>
      </w:r>
      <w:r>
        <w:rPr>
          <w:rFonts w:cs="Times"/>
          <w:i/>
          <w:iCs/>
        </w:rPr>
        <w:t xml:space="preserve">windy.com </w:t>
      </w:r>
      <w:sdt>
        <w:sdtPr>
          <w:rPr>
            <w:rFonts w:cs="Times"/>
            <w:i/>
            <w:iCs/>
          </w:rPr>
          <w:id w:val="-115140026"/>
          <w:citation/>
        </w:sdtPr>
        <w:sdtContent>
          <w:r>
            <w:rPr>
              <w:rFonts w:cs="Times"/>
              <w:i/>
              <w:iCs/>
            </w:rPr>
            <w:fldChar w:fldCharType="begin"/>
          </w:r>
          <w:r>
            <w:rPr>
              <w:rFonts w:cs="Times"/>
              <w:i/>
              <w:iCs/>
            </w:rPr>
            <w:instrText xml:space="preserve"> CITATION Win14 \l 3081 </w:instrText>
          </w:r>
          <w:r>
            <w:rPr>
              <w:rFonts w:cs="Times"/>
              <w:i/>
              <w:iCs/>
            </w:rPr>
            <w:fldChar w:fldCharType="separate"/>
          </w:r>
          <w:r w:rsidR="00F742CD" w:rsidRPr="00F742CD">
            <w:rPr>
              <w:rFonts w:cs="Times"/>
              <w:noProof/>
            </w:rPr>
            <w:t>(Windy, 2014)</w:t>
          </w:r>
          <w:r>
            <w:rPr>
              <w:rFonts w:cs="Times"/>
              <w:i/>
              <w:iCs/>
            </w:rPr>
            <w:fldChar w:fldCharType="end"/>
          </w:r>
        </w:sdtContent>
      </w:sdt>
      <w:r>
        <w:rPr>
          <w:rFonts w:cs="Times"/>
        </w:rPr>
        <w:t>, which is revealed through reverse engineering (</w:t>
      </w:r>
      <w:r>
        <w:rPr>
          <w:rFonts w:cs="Times"/>
        </w:rPr>
        <w:fldChar w:fldCharType="begin"/>
      </w:r>
      <w:r>
        <w:rPr>
          <w:rFonts w:cs="Times"/>
        </w:rPr>
        <w:instrText xml:space="preserve"> REF _Ref210483455 \h  \* MERGEFORMAT </w:instrText>
      </w:r>
      <w:r>
        <w:rPr>
          <w:rFonts w:cs="Times"/>
        </w:rPr>
      </w:r>
      <w:r>
        <w:rPr>
          <w:rFonts w:cs="Times"/>
        </w:rPr>
        <w:fldChar w:fldCharType="separate"/>
      </w:r>
      <w:r>
        <w:rPr>
          <w:rFonts w:cs="Times"/>
        </w:rPr>
        <w:t>Figure 1</w:t>
      </w:r>
      <w:r>
        <w:rPr>
          <w:rFonts w:cs="Times"/>
        </w:rPr>
        <w:fldChar w:fldCharType="end"/>
      </w:r>
      <w:r>
        <w:rPr>
          <w:rFonts w:cs="Times"/>
        </w:rPr>
        <w:t xml:space="preserve">). Another strategy that can be seen used in production is baking the data on the server and serving images to the client </w:t>
      </w:r>
      <w:sdt>
        <w:sdtPr>
          <w:rPr>
            <w:rFonts w:cs="Times"/>
          </w:rPr>
          <w:id w:val="415983288"/>
          <w:citation/>
        </w:sdtPr>
        <w:sdtContent>
          <w:r>
            <w:rPr>
              <w:rFonts w:cs="Times"/>
            </w:rPr>
            <w:fldChar w:fldCharType="begin"/>
          </w:r>
          <w:r>
            <w:rPr>
              <w:rFonts w:cs="Times"/>
            </w:rPr>
            <w:instrText xml:space="preserve"> CITATION Tre02 \l 3081 </w:instrText>
          </w:r>
          <w:r>
            <w:rPr>
              <w:rFonts w:cs="Times"/>
            </w:rPr>
            <w:fldChar w:fldCharType="separate"/>
          </w:r>
          <w:r w:rsidR="00F742CD" w:rsidRPr="00F742CD">
            <w:rPr>
              <w:rFonts w:cs="Times"/>
              <w:noProof/>
            </w:rPr>
            <w:t>(Treinish, 2002)</w:t>
          </w:r>
          <w:r>
            <w:rPr>
              <w:rFonts w:cs="Times"/>
            </w:rPr>
            <w:fldChar w:fldCharType="end"/>
          </w:r>
        </w:sdtContent>
      </w:sdt>
      <w:r>
        <w:rPr>
          <w:rFonts w:cs="Times"/>
        </w:rPr>
        <w:t xml:space="preserve"> </w:t>
      </w:r>
      <w:sdt>
        <w:sdtPr>
          <w:rPr>
            <w:rFonts w:cs="Times"/>
          </w:rPr>
          <w:id w:val="155420402"/>
          <w:citation/>
        </w:sdtPr>
        <w:sdtContent>
          <w:r>
            <w:rPr>
              <w:rFonts w:cs="Times"/>
            </w:rPr>
            <w:fldChar w:fldCharType="begin"/>
          </w:r>
          <w:r>
            <w:rPr>
              <w:rFonts w:cs="Times"/>
            </w:rPr>
            <w:instrText xml:space="preserve">CITATION Num \l 3081 </w:instrText>
          </w:r>
          <w:r>
            <w:rPr>
              <w:rFonts w:cs="Times"/>
            </w:rPr>
            <w:fldChar w:fldCharType="separate"/>
          </w:r>
          <w:r w:rsidR="00F742CD" w:rsidRPr="00F742CD">
            <w:rPr>
              <w:rFonts w:cs="Times"/>
              <w:noProof/>
            </w:rPr>
            <w:t>(Cowan, 2025)</w:t>
          </w:r>
          <w:r>
            <w:rPr>
              <w:rFonts w:cs="Times"/>
            </w:rPr>
            <w:fldChar w:fldCharType="end"/>
          </w:r>
        </w:sdtContent>
      </w:sdt>
      <w:sdt>
        <w:sdtPr>
          <w:rPr>
            <w:rFonts w:cs="Times"/>
          </w:rPr>
          <w:id w:val="-1033107789"/>
          <w:citation/>
        </w:sdtPr>
        <w:sdtContent>
          <w:r>
            <w:rPr>
              <w:rFonts w:cs="Times"/>
            </w:rPr>
            <w:fldChar w:fldCharType="begin"/>
          </w:r>
          <w:r>
            <w:rPr>
              <w:rFonts w:cs="Times"/>
            </w:rPr>
            <w:instrText xml:space="preserve"> CITATION Piv25 \l 3081 </w:instrText>
          </w:r>
          <w:r>
            <w:rPr>
              <w:rFonts w:cs="Times"/>
            </w:rPr>
            <w:fldChar w:fldCharType="separate"/>
          </w:r>
          <w:r w:rsidR="00F742CD">
            <w:rPr>
              <w:rFonts w:cs="Times"/>
              <w:noProof/>
            </w:rPr>
            <w:t xml:space="preserve"> </w:t>
          </w:r>
          <w:r w:rsidR="00F742CD" w:rsidRPr="00F742CD">
            <w:rPr>
              <w:rFonts w:cs="Times"/>
              <w:noProof/>
            </w:rPr>
            <w:lastRenderedPageBreak/>
            <w:t>(Pivotal Weather, 2025)</w:t>
          </w:r>
          <w:r>
            <w:rPr>
              <w:rFonts w:cs="Times"/>
            </w:rPr>
            <w:fldChar w:fldCharType="end"/>
          </w:r>
        </w:sdtContent>
      </w:sdt>
      <w:r>
        <w:rPr>
          <w:rFonts w:cs="Times"/>
        </w:rPr>
        <w:t xml:space="preserve">, which is a popular solution, but loses a lot of the interactability that comes with client </w:t>
      </w:r>
      <w:r>
        <w:rPr>
          <w:noProof/>
        </w:rPr>
        <mc:AlternateContent>
          <mc:Choice Requires="wpg">
            <w:drawing>
              <wp:anchor distT="0" distB="0" distL="114300" distR="114300" simplePos="0" relativeHeight="251655168" behindDoc="0" locked="0" layoutInCell="1" allowOverlap="1" wp14:anchorId="56AB9285" wp14:editId="654F7836">
                <wp:simplePos x="0" y="0"/>
                <wp:positionH relativeFrom="column">
                  <wp:posOffset>1216660</wp:posOffset>
                </wp:positionH>
                <wp:positionV relativeFrom="paragraph">
                  <wp:posOffset>479425</wp:posOffset>
                </wp:positionV>
                <wp:extent cx="3667125" cy="2241550"/>
                <wp:effectExtent l="0" t="0" r="9525" b="6350"/>
                <wp:wrapTopAndBottom/>
                <wp:docPr id="985560926" name="Group 2"/>
                <wp:cNvGraphicFramePr/>
                <a:graphic xmlns:a="http://schemas.openxmlformats.org/drawingml/2006/main">
                  <a:graphicData uri="http://schemas.microsoft.com/office/word/2010/wordprocessingGroup">
                    <wpg:wgp>
                      <wpg:cNvGrpSpPr/>
                      <wpg:grpSpPr>
                        <a:xfrm>
                          <a:off x="0" y="0"/>
                          <a:ext cx="3667125" cy="2241550"/>
                          <a:chOff x="0" y="0"/>
                          <a:chExt cx="3667125" cy="2241653"/>
                        </a:xfrm>
                      </wpg:grpSpPr>
                      <pic:pic xmlns:pic="http://schemas.openxmlformats.org/drawingml/2006/picture">
                        <pic:nvPicPr>
                          <pic:cNvPr id="372944525" name="Picture 372944525" descr="A screenshot of a computer code&#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l="7105" t="10211" r="6469" b="9758"/>
                          <a:stretch>
                            <a:fillRect/>
                          </a:stretch>
                        </pic:blipFill>
                        <pic:spPr bwMode="auto">
                          <a:xfrm>
                            <a:off x="324464" y="0"/>
                            <a:ext cx="2988945" cy="1925955"/>
                          </a:xfrm>
                          <a:prstGeom prst="rect">
                            <a:avLst/>
                          </a:prstGeom>
                          <a:ln>
                            <a:noFill/>
                          </a:ln>
                          <a:extLst>
                            <a:ext uri="{53640926-AAD7-44D8-BBD7-CCE9431645EC}">
                              <a14:shadowObscured xmlns:a14="http://schemas.microsoft.com/office/drawing/2010/main"/>
                            </a:ext>
                          </a:extLst>
                        </pic:spPr>
                      </pic:pic>
                      <wps:wsp>
                        <wps:cNvPr id="487925130" name="Text Box 1"/>
                        <wps:cNvSpPr txBox="1"/>
                        <wps:spPr>
                          <a:xfrm>
                            <a:off x="0" y="2035278"/>
                            <a:ext cx="3667125" cy="206375"/>
                          </a:xfrm>
                          <a:prstGeom prst="rect">
                            <a:avLst/>
                          </a:prstGeom>
                          <a:solidFill>
                            <a:prstClr val="white"/>
                          </a:solidFill>
                          <a:ln>
                            <a:noFill/>
                          </a:ln>
                        </wps:spPr>
                        <wps:txbx>
                          <w:txbxContent>
                            <w:p w14:paraId="79F73105" w14:textId="7A63C745" w:rsidR="0033192F" w:rsidRDefault="0033192F" w:rsidP="0033192F">
                              <w:pPr>
                                <w:pStyle w:val="NoSpacing"/>
                                <w:jc w:val="center"/>
                                <w:rPr>
                                  <w:rFonts w:cs="Times"/>
                                  <w:noProof/>
                                </w:rPr>
                              </w:pPr>
                              <w:bookmarkStart w:id="7" w:name="_Ref210483455"/>
                              <w:bookmarkStart w:id="8" w:name="_Toc210591445"/>
                              <w:bookmarkStart w:id="9" w:name="_Toc229654932"/>
                              <w:r>
                                <w:rPr>
                                  <w:rFonts w:cs="Times"/>
                                  <w:b/>
                                  <w:bCs/>
                                </w:rPr>
                                <w:t xml:space="preserve">Figure </w:t>
                              </w:r>
                              <w:r>
                                <w:fldChar w:fldCharType="begin"/>
                              </w:r>
                              <w:r>
                                <w:rPr>
                                  <w:rFonts w:cs="Times"/>
                                  <w:b/>
                                  <w:bCs/>
                                </w:rPr>
                                <w:instrText xml:space="preserve"> SEQ Figure \* ARABIC </w:instrText>
                              </w:r>
                              <w:r>
                                <w:fldChar w:fldCharType="separate"/>
                              </w:r>
                              <w:r w:rsidR="00A96F39">
                                <w:rPr>
                                  <w:rFonts w:cs="Times"/>
                                  <w:b/>
                                  <w:bCs/>
                                  <w:noProof/>
                                </w:rPr>
                                <w:t>1</w:t>
                              </w:r>
                              <w:r>
                                <w:fldChar w:fldCharType="end"/>
                              </w:r>
                              <w:bookmarkEnd w:id="7"/>
                              <w:r>
                                <w:rPr>
                                  <w:rFonts w:cs="Times"/>
                                </w:rPr>
                                <w:t xml:space="preserve"> An example chunk used by windy.com</w:t>
                              </w:r>
                              <w:bookmarkEnd w:id="8"/>
                              <w:bookmarkEnd w:id="9"/>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AB9285" id="Group 2" o:spid="_x0000_s1026" style="position:absolute;left:0;text-align:left;margin-left:95.8pt;margin-top:37.75pt;width:288.75pt;height:176.5pt;z-index:251655168" coordsize="36671,22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2944525" o:spid="_x0000_s1027" type="#_x0000_t75" alt="A screenshot of a computer code&#10;&#10;AI-generated content may be incorrect." style="position:absolute;left:3244;width:29890;height:19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">
                  <v:imagedata r:id="rId10" o:title="A screenshot of a computer code&#10;&#10;AI-generated content may be incorrect" croptop="6692f" cropbottom="6395f" cropleft="4656f" cropright="4240f"/>
                </v:shape>
                <v:shapetype id="_x0000_t202" coordsize="21600,21600" o:spt="202" path="m,l,21600r21600,l21600,xe">
                  <v:stroke joinstyle="miter"/>
                  <v:path gradientshapeok="t" o:connecttype="rect"/>
                </v:shapetype>
                <v:shape id="Text Box 1" o:spid="_x0000_s1028" type="#_x0000_t202" style="position:absolute;top:20352;width:366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" stroked="f">
                  <v:textbox inset="0,0,0,0">
                    <w:txbxContent>
                      <w:p w14:paraId="79F73105" w14:textId="7A63C745" w:rsidR="0033192F" w:rsidRDefault="0033192F" w:rsidP="0033192F">
                        <w:pPr>
                          <w:pStyle w:val="NoSpacing"/>
                          <w:jc w:val="center"/>
                          <w:rPr>
                            <w:rFonts w:cs="Times"/>
                            <w:noProof/>
                          </w:rPr>
                        </w:pPr>
                        <w:bookmarkStart w:id="10" w:name="_Ref210483455"/>
                        <w:bookmarkStart w:id="11" w:name="_Toc210591445"/>
                        <w:bookmarkStart w:id="12" w:name="_Toc229654932"/>
                        <w:r>
                          <w:rPr>
                            <w:rFonts w:cs="Times"/>
                            <w:b/>
                            <w:bCs/>
                          </w:rPr>
                          <w:t xml:space="preserve">Figure </w:t>
                        </w:r>
                        <w:r>
                          <w:fldChar w:fldCharType="begin"/>
                        </w:r>
                        <w:r>
                          <w:rPr>
                            <w:rFonts w:cs="Times"/>
                            <w:b/>
                            <w:bCs/>
                          </w:rPr>
                          <w:instrText xml:space="preserve"> SEQ Figure \* ARABIC </w:instrText>
                        </w:r>
                        <w:r>
                          <w:fldChar w:fldCharType="separate"/>
                        </w:r>
                        <w:r w:rsidR="00A96F39">
                          <w:rPr>
                            <w:rFonts w:cs="Times"/>
                            <w:b/>
                            <w:bCs/>
                            <w:noProof/>
                          </w:rPr>
                          <w:t>1</w:t>
                        </w:r>
                        <w:r>
                          <w:fldChar w:fldCharType="end"/>
                        </w:r>
                        <w:bookmarkEnd w:id="10"/>
                        <w:r>
                          <w:rPr>
                            <w:rFonts w:cs="Times"/>
                          </w:rPr>
                          <w:t xml:space="preserve"> An example chunk used by windy.com</w:t>
                        </w:r>
                        <w:bookmarkEnd w:id="11"/>
                        <w:bookmarkEnd w:id="12"/>
                      </w:p>
                    </w:txbxContent>
                  </v:textbox>
                </v:shape>
                <w10:wrap type="topAndBottom"/>
              </v:group>
            </w:pict>
          </mc:Fallback>
        </mc:AlternateContent>
      </w:r>
      <w:r>
        <w:rPr>
          <w:rFonts w:cs="Times"/>
        </w:rPr>
        <w:t>side rendering.</w:t>
      </w:r>
    </w:p>
    <w:p w14:paraId="0D9A7EF5" w14:textId="77777777" w:rsidR="0033192F" w:rsidRDefault="0033192F" w:rsidP="0033192F">
      <w:pPr>
        <w:pStyle w:val="NoSpacing"/>
        <w:rPr>
          <w:rFonts w:cs="Times"/>
        </w:rPr>
      </w:pPr>
    </w:p>
    <w:p w14:paraId="7B0540F6" w14:textId="77777777" w:rsidR="0033192F" w:rsidRDefault="0033192F" w:rsidP="0033192F">
      <w:pPr>
        <w:pStyle w:val="Heading3"/>
        <w:rPr>
          <w:rFonts w:cs="Times"/>
        </w:rPr>
      </w:pPr>
      <w:bookmarkStart w:id="13" w:name="_Toc210591425"/>
      <w:r>
        <w:rPr>
          <w:rFonts w:cs="Times"/>
        </w:rPr>
        <w:t>Visualisation Methods</w:t>
      </w:r>
      <w:bookmarkEnd w:id="13"/>
    </w:p>
    <w:p w14:paraId="139A13E8" w14:textId="443D5ECF" w:rsidR="0033192F" w:rsidRDefault="0033192F" w:rsidP="0033192F">
      <w:pPr>
        <w:pStyle w:val="NoSpacing"/>
        <w:rPr>
          <w:rFonts w:cs="Times"/>
        </w:rPr>
      </w:pPr>
      <w:r>
        <w:rPr>
          <w:rFonts w:cs="Times"/>
        </w:rPr>
        <w:t xml:space="preserve">Another widely covered topic is the technique used to render the data to the user. There are many varying techniques, each of which carries its own benefits and drawbacks. Many papers look at the viability of interactive three-dimensional rendering, which brings with it a great amount of interactability and informational density, as the user is able to see renders in all dimensions, as well as viewing the render from any angle. Such a system can be created using a grid-based system </w:t>
      </w:r>
      <w:sdt>
        <w:sdtPr>
          <w:rPr>
            <w:rFonts w:cs="Times"/>
          </w:rPr>
          <w:id w:val="1336184012"/>
          <w:citation/>
        </w:sdtPr>
        <w:sdtContent>
          <w:r>
            <w:rPr>
              <w:rFonts w:cs="Times"/>
            </w:rPr>
            <w:fldChar w:fldCharType="begin"/>
          </w:r>
          <w:r>
            <w:rPr>
              <w:rFonts w:cs="Times"/>
            </w:rPr>
            <w:instrText xml:space="preserve"> CITATION LuM21 \l 3081 </w:instrText>
          </w:r>
          <w:r>
            <w:rPr>
              <w:rFonts w:cs="Times"/>
            </w:rPr>
            <w:fldChar w:fldCharType="separate"/>
          </w:r>
          <w:r w:rsidR="00F742CD" w:rsidRPr="00F742CD">
            <w:rPr>
              <w:rFonts w:cs="Times"/>
              <w:noProof/>
            </w:rPr>
            <w:t>(Lu M, 2021)</w:t>
          </w:r>
          <w:r>
            <w:rPr>
              <w:rFonts w:cs="Times"/>
            </w:rPr>
            <w:fldChar w:fldCharType="end"/>
          </w:r>
        </w:sdtContent>
      </w:sdt>
      <w:r>
        <w:rPr>
          <w:rFonts w:cs="Times"/>
        </w:rPr>
        <w:t xml:space="preserve">, which allows for the level of detail to be dynamically adjusted based on the viewing area. Another way which three-dimensional rendering has been created is by making use of an existing three-dimensional platform (such as Google Earth) for rendering, and then displaying meteorological data based on altitude as layers above the map </w:t>
      </w:r>
      <w:sdt>
        <w:sdtPr>
          <w:rPr>
            <w:rFonts w:cs="Times"/>
          </w:rPr>
          <w:id w:val="-1422021373"/>
          <w:citation/>
        </w:sdtPr>
        <w:sdtContent>
          <w:r>
            <w:rPr>
              <w:rFonts w:cs="Times"/>
            </w:rPr>
            <w:fldChar w:fldCharType="begin"/>
          </w:r>
          <w:r>
            <w:rPr>
              <w:rFonts w:cs="Times"/>
            </w:rPr>
            <w:instrText xml:space="preserve"> CITATION Xia12 \l 3081 </w:instrText>
          </w:r>
          <w:r>
            <w:rPr>
              <w:rFonts w:cs="Times"/>
            </w:rPr>
            <w:fldChar w:fldCharType="separate"/>
          </w:r>
          <w:r w:rsidR="00F742CD" w:rsidRPr="00F742CD">
            <w:rPr>
              <w:rFonts w:cs="Times"/>
              <w:noProof/>
            </w:rPr>
            <w:t>(Xiaojuan Sun, 2012)</w:t>
          </w:r>
          <w:r>
            <w:rPr>
              <w:rFonts w:cs="Times"/>
            </w:rPr>
            <w:fldChar w:fldCharType="end"/>
          </w:r>
        </w:sdtContent>
      </w:sdt>
      <w:r>
        <w:rPr>
          <w:rFonts w:cs="Times"/>
        </w:rPr>
        <w:t xml:space="preserve">. However, these designs are fundamentally limited by the rate of data transfer as discussed above, meaning that a strong connection is required for practical applications. </w:t>
      </w:r>
    </w:p>
    <w:p w14:paraId="18FA6C8C" w14:textId="77777777" w:rsidR="0033192F" w:rsidRDefault="0033192F" w:rsidP="0033192F">
      <w:pPr>
        <w:pStyle w:val="NoSpacing"/>
        <w:rPr>
          <w:rFonts w:cs="Times"/>
        </w:rPr>
      </w:pPr>
    </w:p>
    <w:p w14:paraId="5A22F25A" w14:textId="05CB2359" w:rsidR="0033192F" w:rsidRDefault="0033192F" w:rsidP="0033192F">
      <w:pPr>
        <w:pStyle w:val="NoSpacing"/>
        <w:rPr>
          <w:rFonts w:cs="Times"/>
        </w:rPr>
      </w:pPr>
      <w:r>
        <w:rPr>
          <w:noProof/>
        </w:rPr>
        <mc:AlternateContent>
          <mc:Choice Requires="wpg">
            <w:drawing>
              <wp:anchor distT="0" distB="0" distL="114300" distR="114300" simplePos="0" relativeHeight="251654144" behindDoc="0" locked="0" layoutInCell="1" allowOverlap="1" wp14:anchorId="0F20D77B" wp14:editId="3F9F821D">
                <wp:simplePos x="0" y="0"/>
                <wp:positionH relativeFrom="column">
                  <wp:posOffset>459740</wp:posOffset>
                </wp:positionH>
                <wp:positionV relativeFrom="paragraph">
                  <wp:posOffset>1030605</wp:posOffset>
                </wp:positionV>
                <wp:extent cx="5200650" cy="2090420"/>
                <wp:effectExtent l="0" t="0" r="0" b="0"/>
                <wp:wrapTopAndBottom/>
                <wp:docPr id="681240979" name="Group 1"/>
                <wp:cNvGraphicFramePr/>
                <a:graphic xmlns:a="http://schemas.openxmlformats.org/drawingml/2006/main">
                  <a:graphicData uri="http://schemas.microsoft.com/office/word/2010/wordprocessingGroup">
                    <wpg:wgp>
                      <wpg:cNvGrpSpPr/>
                      <wpg:grpSpPr>
                        <a:xfrm>
                          <a:off x="0" y="0"/>
                          <a:ext cx="5200650" cy="2082165"/>
                          <a:chOff x="0" y="0"/>
                          <a:chExt cx="5200650" cy="2082165"/>
                        </a:xfrm>
                      </wpg:grpSpPr>
                      <pic:pic xmlns:pic="http://schemas.openxmlformats.org/drawingml/2006/picture">
                        <pic:nvPicPr>
                          <pic:cNvPr id="919566182" name="Picture 91956618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776748" y="0"/>
                            <a:ext cx="3641090" cy="1789430"/>
                          </a:xfrm>
                          <a:prstGeom prst="rect">
                            <a:avLst/>
                          </a:prstGeom>
                        </pic:spPr>
                      </pic:pic>
                      <wps:wsp>
                        <wps:cNvPr id="2126096971" name="Text Box 1"/>
                        <wps:cNvSpPr txBox="1"/>
                        <wps:spPr>
                          <a:xfrm>
                            <a:off x="0" y="1906905"/>
                            <a:ext cx="5200650" cy="175260"/>
                          </a:xfrm>
                          <a:prstGeom prst="rect">
                            <a:avLst/>
                          </a:prstGeom>
                          <a:solidFill>
                            <a:prstClr val="white"/>
                          </a:solidFill>
                          <a:ln>
                            <a:noFill/>
                          </a:ln>
                        </wps:spPr>
                        <wps:txbx>
                          <w:txbxContent>
                            <w:p w14:paraId="4722D4C7" w14:textId="2A505E57" w:rsidR="0033192F" w:rsidRDefault="0033192F" w:rsidP="0033192F">
                              <w:pPr>
                                <w:pStyle w:val="NoSpacing"/>
                                <w:jc w:val="center"/>
                                <w:rPr>
                                  <w:rFonts w:cs="Times"/>
                                </w:rPr>
                              </w:pPr>
                              <w:bookmarkStart w:id="14" w:name="_Ref210495661"/>
                              <w:bookmarkStart w:id="15" w:name="_Toc210591446"/>
                              <w:bookmarkStart w:id="16" w:name="_Toc229654933"/>
                              <w:r>
                                <w:rPr>
                                  <w:rFonts w:cs="Times"/>
                                  <w:b/>
                                  <w:bCs/>
                                </w:rPr>
                                <w:t xml:space="preserve">Figure </w:t>
                              </w:r>
                              <w:r>
                                <w:fldChar w:fldCharType="begin"/>
                              </w:r>
                              <w:r>
                                <w:rPr>
                                  <w:rFonts w:cs="Times"/>
                                  <w:b/>
                                  <w:bCs/>
                                </w:rPr>
                                <w:instrText xml:space="preserve"> SEQ Figure \* ARABIC </w:instrText>
                              </w:r>
                              <w:r>
                                <w:fldChar w:fldCharType="separate"/>
                              </w:r>
                              <w:r w:rsidR="00A96F39">
                                <w:rPr>
                                  <w:rFonts w:cs="Times"/>
                                  <w:b/>
                                  <w:bCs/>
                                  <w:noProof/>
                                </w:rPr>
                                <w:t>2</w:t>
                              </w:r>
                              <w:r>
                                <w:fldChar w:fldCharType="end"/>
                              </w:r>
                              <w:bookmarkEnd w:id="14"/>
                              <w:r>
                                <w:rPr>
                                  <w:rFonts w:cs="Times"/>
                                </w:rPr>
                                <w:t>: Ventusky’s visual representation of weather from 04/10/2025</w:t>
                              </w:r>
                              <w:bookmarkEnd w:id="15"/>
                              <w:bookmarkEnd w:id="16"/>
                            </w:p>
                          </w:txbxContent>
                        </wps:txbx>
                        <wps:bodyPr rot="0" spcFirstLastPara="0" vert="horz" wrap="square" lIns="0" tIns="0" rIns="0" bIns="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0F20D77B" id="Group 1" o:spid="_x0000_s1029" style="position:absolute;left:0;text-align:left;margin-left:36.2pt;margin-top:81.15pt;width:409.5pt;height:164.6pt;z-index:251654144" coordsize="52006,20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">
                <v:shape id="Picture 919566182" o:spid="_x0000_s1030" type="#_x0000_t75" style="position:absolute;left:7767;width:36411;height:1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">
                  <v:imagedata r:id="rId12" o:title=""/>
                </v:shape>
                <v:shape id="Text Box 1" o:spid="_x0000_s1031" type="#_x0000_t202" style="position:absolute;top:19069;width:5200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" stroked="f">
                  <v:textbox style="mso-fit-shape-to-text:t" inset="0,0,0,0">
                    <w:txbxContent>
                      <w:p w14:paraId="4722D4C7" w14:textId="2A505E57" w:rsidR="0033192F" w:rsidRDefault="0033192F" w:rsidP="0033192F">
                        <w:pPr>
                          <w:pStyle w:val="NoSpacing"/>
                          <w:jc w:val="center"/>
                          <w:rPr>
                            <w:rFonts w:cs="Times"/>
                          </w:rPr>
                        </w:pPr>
                        <w:bookmarkStart w:id="17" w:name="_Ref210495661"/>
                        <w:bookmarkStart w:id="18" w:name="_Toc210591446"/>
                        <w:bookmarkStart w:id="19" w:name="_Toc229654933"/>
                        <w:r>
                          <w:rPr>
                            <w:rFonts w:cs="Times"/>
                            <w:b/>
                            <w:bCs/>
                          </w:rPr>
                          <w:t xml:space="preserve">Figure </w:t>
                        </w:r>
                        <w:r>
                          <w:fldChar w:fldCharType="begin"/>
                        </w:r>
                        <w:r>
                          <w:rPr>
                            <w:rFonts w:cs="Times"/>
                            <w:b/>
                            <w:bCs/>
                          </w:rPr>
                          <w:instrText xml:space="preserve"> SEQ Figure \* ARABIC </w:instrText>
                        </w:r>
                        <w:r>
                          <w:fldChar w:fldCharType="separate"/>
                        </w:r>
                        <w:r w:rsidR="00A96F39">
                          <w:rPr>
                            <w:rFonts w:cs="Times"/>
                            <w:b/>
                            <w:bCs/>
                            <w:noProof/>
                          </w:rPr>
                          <w:t>2</w:t>
                        </w:r>
                        <w:r>
                          <w:fldChar w:fldCharType="end"/>
                        </w:r>
                        <w:bookmarkEnd w:id="17"/>
                        <w:r>
                          <w:rPr>
                            <w:rFonts w:cs="Times"/>
                          </w:rPr>
                          <w:t>: Ventusky’s visual representation of weather from 04/10/2025</w:t>
                        </w:r>
                        <w:bookmarkEnd w:id="18"/>
                        <w:bookmarkEnd w:id="19"/>
                      </w:p>
                    </w:txbxContent>
                  </v:textbox>
                </v:shape>
                <w10:wrap type="topAndBottom"/>
              </v:group>
            </w:pict>
          </mc:Fallback>
        </mc:AlternateContent>
      </w:r>
      <w:r>
        <w:rPr>
          <w:rFonts w:cs="Times"/>
        </w:rPr>
        <w:t xml:space="preserve">Another rendering technique that is used is a layered system rendered onto a two-dimensional projection of the globe, where different data can be rendered on different layers, as can be seen in various real-world solutions, such as </w:t>
      </w:r>
      <w:r>
        <w:rPr>
          <w:rFonts w:cs="Times"/>
          <w:i/>
          <w:iCs/>
        </w:rPr>
        <w:t>windy.com</w:t>
      </w:r>
      <w:r>
        <w:rPr>
          <w:rFonts w:cs="Times"/>
        </w:rPr>
        <w:t xml:space="preserve"> </w:t>
      </w:r>
      <w:sdt>
        <w:sdtPr>
          <w:rPr>
            <w:rFonts w:cs="Times"/>
          </w:rPr>
          <w:id w:val="1761864907"/>
          <w:citation/>
        </w:sdtPr>
        <w:sdtContent>
          <w:r>
            <w:rPr>
              <w:rFonts w:cs="Times"/>
            </w:rPr>
            <w:fldChar w:fldCharType="begin"/>
          </w:r>
          <w:r>
            <w:rPr>
              <w:rFonts w:cs="Times"/>
            </w:rPr>
            <w:instrText xml:space="preserve"> CITATION Win14 \l 3081 </w:instrText>
          </w:r>
          <w:r>
            <w:rPr>
              <w:rFonts w:cs="Times"/>
            </w:rPr>
            <w:fldChar w:fldCharType="separate"/>
          </w:r>
          <w:r w:rsidR="00F742CD" w:rsidRPr="00F742CD">
            <w:rPr>
              <w:rFonts w:cs="Times"/>
              <w:noProof/>
            </w:rPr>
            <w:t>(Windy, 2014)</w:t>
          </w:r>
          <w:r>
            <w:rPr>
              <w:rFonts w:cs="Times"/>
            </w:rPr>
            <w:fldChar w:fldCharType="end"/>
          </w:r>
        </w:sdtContent>
      </w:sdt>
      <w:r>
        <w:rPr>
          <w:rFonts w:cs="Times"/>
        </w:rPr>
        <w:t xml:space="preserve"> or Ventusky (as seen in </w:t>
      </w:r>
      <w:r>
        <w:rPr>
          <w:rFonts w:cs="Times"/>
        </w:rPr>
        <w:fldChar w:fldCharType="begin"/>
      </w:r>
      <w:r>
        <w:rPr>
          <w:rFonts w:cs="Times"/>
        </w:rPr>
        <w:instrText xml:space="preserve"> REF _Ref210495661 \h  \* MERGEFORMAT </w:instrText>
      </w:r>
      <w:r>
        <w:rPr>
          <w:rFonts w:cs="Times"/>
        </w:rPr>
      </w:r>
      <w:r>
        <w:rPr>
          <w:rFonts w:cs="Times"/>
        </w:rPr>
        <w:fldChar w:fldCharType="separate"/>
      </w:r>
      <w:r>
        <w:rPr>
          <w:rFonts w:cs="Times"/>
        </w:rPr>
        <w:t xml:space="preserve">Figure </w:t>
      </w:r>
      <w:r>
        <w:rPr>
          <w:rFonts w:cs="Times"/>
          <w:noProof/>
        </w:rPr>
        <w:t>2</w:t>
      </w:r>
      <w:r>
        <w:rPr>
          <w:rFonts w:cs="Times"/>
        </w:rPr>
        <w:fldChar w:fldCharType="end"/>
      </w:r>
      <w:r>
        <w:rPr>
          <w:rFonts w:cs="Times"/>
        </w:rPr>
        <w:t xml:space="preserve">) </w:t>
      </w:r>
      <w:sdt>
        <w:sdtPr>
          <w:rPr>
            <w:rFonts w:cs="Times"/>
          </w:rPr>
          <w:id w:val="724113593"/>
          <w:citation/>
        </w:sdtPr>
        <w:sdtContent>
          <w:r>
            <w:rPr>
              <w:rFonts w:cs="Times"/>
            </w:rPr>
            <w:fldChar w:fldCharType="begin"/>
          </w:r>
          <w:r>
            <w:rPr>
              <w:rFonts w:cs="Times"/>
            </w:rPr>
            <w:instrText xml:space="preserve"> CITATION Ven25 \l 3081 </w:instrText>
          </w:r>
          <w:r>
            <w:rPr>
              <w:rFonts w:cs="Times"/>
            </w:rPr>
            <w:fldChar w:fldCharType="separate"/>
          </w:r>
          <w:r w:rsidR="00F742CD" w:rsidRPr="00F742CD">
            <w:rPr>
              <w:rFonts w:cs="Times"/>
              <w:noProof/>
            </w:rPr>
            <w:t>(Ventusky, 2025)</w:t>
          </w:r>
          <w:r>
            <w:rPr>
              <w:rFonts w:cs="Times"/>
            </w:rPr>
            <w:fldChar w:fldCharType="end"/>
          </w:r>
        </w:sdtContent>
      </w:sdt>
      <w:r>
        <w:rPr>
          <w:rFonts w:cs="Times"/>
        </w:rPr>
        <w:t>, which sacrifices information density for a smaller data footprint, which is more important for systems which garner the number of users these sites do.</w:t>
      </w:r>
    </w:p>
    <w:p w14:paraId="09B84914" w14:textId="77777777" w:rsidR="0033192F" w:rsidRDefault="0033192F" w:rsidP="0033192F">
      <w:pPr>
        <w:pStyle w:val="NoSpacing"/>
        <w:rPr>
          <w:rFonts w:cs="Times"/>
        </w:rPr>
      </w:pPr>
    </w:p>
    <w:p w14:paraId="7DD84AB2" w14:textId="77777777" w:rsidR="0033192F" w:rsidRDefault="0033192F" w:rsidP="0033192F">
      <w:pPr>
        <w:pStyle w:val="Heading3"/>
        <w:rPr>
          <w:rFonts w:cs="Times"/>
        </w:rPr>
      </w:pPr>
      <w:bookmarkStart w:id="20" w:name="_Toc210591426"/>
      <w:r>
        <w:rPr>
          <w:rFonts w:cs="Times"/>
        </w:rPr>
        <w:t>Technologies Used</w:t>
      </w:r>
      <w:bookmarkEnd w:id="20"/>
    </w:p>
    <w:p w14:paraId="6DB684F9" w14:textId="7DE8BCD3" w:rsidR="0033192F" w:rsidRDefault="0033192F" w:rsidP="0033192F">
      <w:pPr>
        <w:pStyle w:val="NoSpacing"/>
        <w:rPr>
          <w:rFonts w:cs="Times"/>
        </w:rPr>
      </w:pPr>
      <w:r>
        <w:rPr>
          <w:rFonts w:cs="Times"/>
        </w:rPr>
        <w:t xml:space="preserve">There are a wide variety of programming languages used to generate visualisations of meteorological and oceanographic data. The most common language which is used is, as expected, JavaScript, which is what both Windy and Ventusky used for their rendering, with Windy using its own custom </w:t>
      </w:r>
      <w:r>
        <w:rPr>
          <w:rFonts w:cs="Times"/>
        </w:rPr>
        <w:lastRenderedPageBreak/>
        <w:t>modification of the leaflet.js library, the Map Forecast API. Another technique that uses JavaScript makes use of WebGL to render the weather patterns seen</w:t>
      </w:r>
      <w:sdt>
        <w:sdtPr>
          <w:rPr>
            <w:rFonts w:cs="Times"/>
          </w:rPr>
          <w:id w:val="-656613952"/>
          <w:citation/>
        </w:sdtPr>
        <w:sdtContent>
          <w:r>
            <w:rPr>
              <w:rFonts w:cs="Times"/>
            </w:rPr>
            <w:fldChar w:fldCharType="begin"/>
          </w:r>
          <w:r>
            <w:rPr>
              <w:rFonts w:cs="Times"/>
            </w:rPr>
            <w:instrText xml:space="preserve"> CITATION HHa00 \l 3081 </w:instrText>
          </w:r>
          <w:r>
            <w:rPr>
              <w:rFonts w:cs="Times"/>
            </w:rPr>
            <w:fldChar w:fldCharType="separate"/>
          </w:r>
          <w:r w:rsidR="00F742CD">
            <w:rPr>
              <w:rFonts w:cs="Times"/>
              <w:noProof/>
            </w:rPr>
            <w:t xml:space="preserve"> </w:t>
          </w:r>
          <w:r w:rsidR="00F742CD" w:rsidRPr="00F742CD">
            <w:rPr>
              <w:rFonts w:cs="Times"/>
              <w:noProof/>
            </w:rPr>
            <w:t>(H Haase, 2000)</w:t>
          </w:r>
          <w:r>
            <w:rPr>
              <w:rFonts w:cs="Times"/>
            </w:rPr>
            <w:fldChar w:fldCharType="end"/>
          </w:r>
        </w:sdtContent>
      </w:sdt>
      <w:r>
        <w:rPr>
          <w:rFonts w:cs="Times"/>
        </w:rPr>
        <w:t>.</w:t>
      </w:r>
    </w:p>
    <w:p w14:paraId="0E183D78" w14:textId="77777777" w:rsidR="0033192F" w:rsidRDefault="0033192F" w:rsidP="0033192F">
      <w:pPr>
        <w:pStyle w:val="NoSpacing"/>
        <w:rPr>
          <w:rFonts w:cs="Times"/>
        </w:rPr>
      </w:pPr>
    </w:p>
    <w:p w14:paraId="52FAE58E" w14:textId="77777777" w:rsidR="0033192F" w:rsidRDefault="0033192F" w:rsidP="0033192F">
      <w:pPr>
        <w:pStyle w:val="NoSpacing"/>
        <w:rPr>
          <w:rFonts w:cs="Times"/>
        </w:rPr>
      </w:pPr>
      <w:r>
        <w:rPr>
          <w:rFonts w:cs="Times"/>
        </w:rPr>
        <w:t>Outside of JavaScript, however, there a are several novel approaches which are worth noting. One alternative method that was seen PHP server-based rendering, which allows for baking the image on the server instead of the client (as mentioned above).</w:t>
      </w:r>
    </w:p>
    <w:p w14:paraId="0F6EEB27" w14:textId="77777777" w:rsidR="0033192F" w:rsidRDefault="0033192F" w:rsidP="007E170D">
      <w:pPr>
        <w:pStyle w:val="ListParagraph"/>
        <w:tabs>
          <w:tab w:val="left" w:pos="567"/>
          <w:tab w:val="right" w:leader="dot" w:pos="8505"/>
        </w:tabs>
        <w:spacing w:after="0" w:line="276" w:lineRule="auto"/>
        <w:ind w:left="930" w:right="1552"/>
        <w:rPr>
          <w:b/>
        </w:rPr>
      </w:pPr>
    </w:p>
    <w:p w14:paraId="46FA86BA" w14:textId="710E4A9B" w:rsidR="005E3E77" w:rsidRDefault="005E3E77" w:rsidP="007E170D">
      <w:pPr>
        <w:pStyle w:val="Heading1"/>
      </w:pPr>
      <w:bookmarkStart w:id="21" w:name="_Toc229654917"/>
      <w:r w:rsidRPr="005E3E77">
        <w:t>Project Objectives</w:t>
      </w:r>
      <w:bookmarkEnd w:id="21"/>
    </w:p>
    <w:p w14:paraId="58BFCCD2" w14:textId="77777777" w:rsidR="0001031B" w:rsidRPr="0018003A" w:rsidRDefault="0001031B" w:rsidP="0001031B">
      <w:pPr>
        <w:pStyle w:val="NoSpacing"/>
        <w:rPr>
          <w:rFonts w:cs="Times"/>
        </w:rPr>
      </w:pPr>
      <w:r w:rsidRPr="0018003A">
        <w:rPr>
          <w:rFonts w:cs="Times"/>
        </w:rPr>
        <w:t xml:space="preserve">The primary objective of this project is to create a website that can a dynamically render two-dimensional data using netCDF and GRIB files. </w:t>
      </w:r>
      <w:r>
        <w:rPr>
          <w:rFonts w:cs="Times"/>
        </w:rPr>
        <w:t>The project aims to bridge the gap between the renderers which accept these files as inputs, and renderers which are web based, combining them in a way that makes it accessible for people who want to use local weather data without having to download programs specifically for viewing them, and who do not want to download the netCDF or GRIB files themselves.</w:t>
      </w:r>
    </w:p>
    <w:p w14:paraId="512186EE" w14:textId="77777777" w:rsidR="0001031B" w:rsidRPr="0018003A" w:rsidRDefault="0001031B" w:rsidP="0001031B">
      <w:pPr>
        <w:pStyle w:val="NoSpacing"/>
        <w:rPr>
          <w:rFonts w:cs="Times"/>
        </w:rPr>
      </w:pPr>
    </w:p>
    <w:p w14:paraId="67B653F5" w14:textId="5E761669" w:rsidR="0001031B" w:rsidRDefault="0001031B" w:rsidP="0001031B">
      <w:pPr>
        <w:pStyle w:val="NoSpacing"/>
        <w:rPr>
          <w:rFonts w:cs="Times"/>
        </w:rPr>
      </w:pPr>
      <w:r w:rsidRPr="0018003A">
        <w:rPr>
          <w:rFonts w:cs="Times"/>
        </w:rPr>
        <w:t>This project serves to be incredibly useful to researchers, allowing them to properly visualise the data that meteorological stations are collecting, allowing them to more effectively understand the data that they are collecting.</w:t>
      </w:r>
      <w:r>
        <w:rPr>
          <w:rFonts w:cs="Times"/>
        </w:rPr>
        <w:t xml:space="preserve"> </w:t>
      </w:r>
      <w:r w:rsidRPr="0018003A">
        <w:rPr>
          <w:rFonts w:cs="Times"/>
        </w:rPr>
        <w:t>As well as researchers, this project will also progress the state of rendering GRIB and netCDF files in a way that is completely open source, allowing for future projects to build on the core that is created in this project.</w:t>
      </w:r>
    </w:p>
    <w:p w14:paraId="796DD0C3" w14:textId="77777777" w:rsidR="0001031B" w:rsidRPr="0001031B" w:rsidRDefault="0001031B" w:rsidP="0001031B">
      <w:pPr>
        <w:pStyle w:val="NoSpacing"/>
        <w:rPr>
          <w:rFonts w:cs="Times"/>
        </w:rPr>
      </w:pPr>
    </w:p>
    <w:p w14:paraId="140F70B4" w14:textId="7649A5A6" w:rsidR="005E3E77" w:rsidRDefault="005E3E77" w:rsidP="007E170D">
      <w:pPr>
        <w:pStyle w:val="Heading1"/>
      </w:pPr>
      <w:bookmarkStart w:id="22" w:name="_Toc229654918"/>
      <w:r w:rsidRPr="005E3E77">
        <w:t>Project Process</w:t>
      </w:r>
      <w:bookmarkEnd w:id="22"/>
    </w:p>
    <w:p w14:paraId="0FDE2A29" w14:textId="21283D28" w:rsidR="005E3E77" w:rsidRDefault="00B10451" w:rsidP="00B10451">
      <w:pPr>
        <w:pStyle w:val="Heading2"/>
      </w:pPr>
      <w:bookmarkStart w:id="23" w:name="_Toc229654919"/>
      <w:r>
        <w:t>Constraints</w:t>
      </w:r>
      <w:bookmarkEnd w:id="23"/>
    </w:p>
    <w:p w14:paraId="3DD3B33C" w14:textId="7B893B26" w:rsidR="00B10451" w:rsidRDefault="00B10451" w:rsidP="00B10451">
      <w:pPr>
        <w:pStyle w:val="NoSpacing"/>
        <w:rPr>
          <w:rFonts w:cs="Times"/>
        </w:rPr>
      </w:pPr>
      <w:r>
        <w:rPr>
          <w:rFonts w:cs="Times"/>
        </w:rPr>
        <w:t xml:space="preserve">This project, being a software project, does not have as many constraints as a traditional engineering project, with space, materials and (to some degree) cost bearing less relevance than a physical design project. Having said that, there are still significant design constraints, mainly in the form of time and software limitations. The project must be completed in approximately a year from assignment and will need to be able to be deployed to a docker container so that it can be hosted in production. As well as these constraints, </w:t>
      </w:r>
      <w:r w:rsidRPr="0018003A">
        <w:rPr>
          <w:rFonts w:cs="Times"/>
        </w:rPr>
        <w:t xml:space="preserve">the website must not take longer than </w:t>
      </w:r>
      <w:r>
        <w:rPr>
          <w:rFonts w:cs="Times"/>
        </w:rPr>
        <w:t>five</w:t>
      </w:r>
      <w:r w:rsidRPr="0018003A">
        <w:rPr>
          <w:rFonts w:cs="Times"/>
        </w:rPr>
        <w:t xml:space="preserve"> seconds to load</w:t>
      </w:r>
      <w:r>
        <w:rPr>
          <w:rFonts w:cs="Times"/>
        </w:rPr>
        <w:t xml:space="preserve">, so that it performant to an acceptable standard. </w:t>
      </w:r>
    </w:p>
    <w:p w14:paraId="7D8FE706" w14:textId="77777777" w:rsidR="00B10451" w:rsidRDefault="00B10451" w:rsidP="00B10451">
      <w:pPr>
        <w:pStyle w:val="NoSpacing"/>
        <w:rPr>
          <w:rFonts w:cs="Times"/>
        </w:rPr>
      </w:pPr>
    </w:p>
    <w:p w14:paraId="149ED668" w14:textId="5F7E7632" w:rsidR="00B10451" w:rsidRPr="0018003A" w:rsidRDefault="00B10451" w:rsidP="00B10451">
      <w:pPr>
        <w:pStyle w:val="NoSpacing"/>
        <w:rPr>
          <w:rFonts w:cs="Times"/>
        </w:rPr>
      </w:pPr>
      <w:r>
        <w:rPr>
          <w:rFonts w:cs="Times"/>
        </w:rPr>
        <w:t xml:space="preserve">As well as time and performance, many other key aspects of the site are constrained as well. The website will have access to the user’s private data, such as their location, so it must also protect any personal information that it has access to, not recording anything without the user’s explicit consent. The </w:t>
      </w:r>
      <w:r w:rsidR="00D0717F">
        <w:rPr>
          <w:rFonts w:cs="Times"/>
        </w:rPr>
        <w:t>UI</w:t>
      </w:r>
      <w:r>
        <w:rPr>
          <w:rFonts w:cs="Times"/>
        </w:rPr>
        <w:t xml:space="preserve"> of the website must be easy to navigate, and users should be able to access the data that they want within five seconds of loading the page, so that they are able to quickly find the data that they want to view. </w:t>
      </w:r>
      <w:r w:rsidRPr="0018003A">
        <w:rPr>
          <w:rFonts w:cs="Times"/>
        </w:rPr>
        <w:t>The website must also be able to deal with erroneous or missing data gracefully</w:t>
      </w:r>
      <w:r>
        <w:rPr>
          <w:rFonts w:cs="Times"/>
        </w:rPr>
        <w:t>, so that missing or corrupted data chunks from a weather station will not cause the entire website to crash. It is also important that the site is</w:t>
      </w:r>
      <w:r w:rsidRPr="0018003A">
        <w:rPr>
          <w:rFonts w:cs="Times"/>
        </w:rPr>
        <w:t xml:space="preserve"> compatible with every modern </w:t>
      </w:r>
      <w:r>
        <w:rPr>
          <w:rFonts w:cs="Times"/>
        </w:rPr>
        <w:t xml:space="preserve">desktop </w:t>
      </w:r>
      <w:r w:rsidRPr="0018003A">
        <w:rPr>
          <w:rFonts w:cs="Times"/>
        </w:rPr>
        <w:t>browser (excluding internet explorer)</w:t>
      </w:r>
      <w:r>
        <w:rPr>
          <w:rFonts w:cs="Times"/>
        </w:rPr>
        <w:t xml:space="preserve">. </w:t>
      </w:r>
    </w:p>
    <w:p w14:paraId="7ACA4C07" w14:textId="77777777" w:rsidR="00B10451" w:rsidRPr="00B10451" w:rsidRDefault="00B10451" w:rsidP="00B10451"/>
    <w:p w14:paraId="59042CA7" w14:textId="2EF1A989" w:rsidR="005E3E77" w:rsidRDefault="00B10451" w:rsidP="00B10451">
      <w:pPr>
        <w:pStyle w:val="Heading2"/>
      </w:pPr>
      <w:bookmarkStart w:id="24" w:name="_Toc229654920"/>
      <w:bookmarkStart w:id="25" w:name="_Ref229789472"/>
      <w:r>
        <w:t>Design Criteria</w:t>
      </w:r>
      <w:bookmarkEnd w:id="24"/>
      <w:bookmarkEnd w:id="25"/>
    </w:p>
    <w:p w14:paraId="2E5255C7" w14:textId="77777777" w:rsidR="00F742CD" w:rsidRDefault="00F742CD" w:rsidP="00F742CD">
      <w:pPr>
        <w:pStyle w:val="NoSpacing"/>
      </w:pPr>
      <w:r>
        <w:t xml:space="preserve">The criteria that this project will be assessed against have been compiled from meetings with the supervisor, as well as from the project description and the literature review. One of the key requirements is the ability for the website to be able to process both GRIB files and netCDF files from a remote server and extract the relevant data from each file type to render to the user on a two-dimensional map. It is also important that the extracted data can be filtered such that the data that is rendered can be selected by the user, to ensure that the user is not overloaded with information. A specific request from the client was for the render to feature a particle simulation for wind speed and direction, which will provide a visually intuitive representation of the wind-based data. Another requirement which was stated was for the rendering of the data to be real-time, meaning that you </w:t>
      </w:r>
      <w:r>
        <w:lastRenderedPageBreak/>
        <w:t>don’t need to wait excessive times to see the data that you requested, which is important for the usability of the website.</w:t>
      </w:r>
    </w:p>
    <w:p w14:paraId="018E2DF5" w14:textId="77777777" w:rsidR="00220E2A" w:rsidRPr="00220E2A" w:rsidRDefault="00220E2A" w:rsidP="00220E2A"/>
    <w:p w14:paraId="1031E0A2" w14:textId="33D17105" w:rsidR="005E3E77" w:rsidRDefault="00F742CD" w:rsidP="00F742CD">
      <w:pPr>
        <w:pStyle w:val="Heading2"/>
      </w:pPr>
      <w:bookmarkStart w:id="26" w:name="_Toc229654921"/>
      <w:r>
        <w:t>Considered Alternatives</w:t>
      </w:r>
      <w:bookmarkEnd w:id="26"/>
    </w:p>
    <w:p w14:paraId="11F634DB" w14:textId="77777777" w:rsidR="00F742CD" w:rsidRPr="00F742CD" w:rsidRDefault="00F742CD" w:rsidP="00F742CD"/>
    <w:p w14:paraId="648351C9" w14:textId="3B8D4631" w:rsidR="005E3E77" w:rsidRDefault="00F742CD" w:rsidP="00F742CD">
      <w:pPr>
        <w:pStyle w:val="Heading2"/>
      </w:pPr>
      <w:bookmarkStart w:id="27" w:name="_Toc229654922"/>
      <w:r>
        <w:t>Software Stack</w:t>
      </w:r>
      <w:bookmarkEnd w:id="27"/>
    </w:p>
    <w:p w14:paraId="0E5D1283" w14:textId="77777777" w:rsidR="00F742CD" w:rsidRDefault="00F742CD" w:rsidP="00F742CD">
      <w:pPr>
        <w:pStyle w:val="NoSpacing"/>
      </w:pPr>
      <w:r>
        <w:t xml:space="preserve">The software stack for this project will be written almost exclusively in TypeScript, making strong use of </w:t>
      </w:r>
      <w:r w:rsidRPr="000538A9">
        <w:rPr>
          <w:i/>
          <w:iCs/>
        </w:rPr>
        <w:t>React</w:t>
      </w:r>
      <w:r>
        <w:t xml:space="preserve">, and </w:t>
      </w:r>
      <w:r w:rsidRPr="000538A9">
        <w:rPr>
          <w:i/>
          <w:iCs/>
        </w:rPr>
        <w:t>Next.JS</w:t>
      </w:r>
      <w:r>
        <w:t xml:space="preserve">, using </w:t>
      </w:r>
      <w:r w:rsidRPr="000538A9">
        <w:rPr>
          <w:i/>
          <w:iCs/>
        </w:rPr>
        <w:t>react-leaflet</w:t>
      </w:r>
      <w:r>
        <w:t xml:space="preserve"> for map rendering and </w:t>
      </w:r>
      <w:proofErr w:type="spellStart"/>
      <w:r w:rsidRPr="000538A9">
        <w:rPr>
          <w:i/>
          <w:iCs/>
        </w:rPr>
        <w:t>shadcn</w:t>
      </w:r>
      <w:proofErr w:type="spellEnd"/>
      <w:r w:rsidRPr="000538A9">
        <w:rPr>
          <w:i/>
          <w:iCs/>
        </w:rPr>
        <w:t>/</w:t>
      </w:r>
      <w:proofErr w:type="spellStart"/>
      <w:r w:rsidRPr="000538A9">
        <w:rPr>
          <w:i/>
          <w:iCs/>
        </w:rPr>
        <w:t>ui</w:t>
      </w:r>
      <w:proofErr w:type="spellEnd"/>
      <w:r>
        <w:t xml:space="preserve"> for miscellaneous UI elements.</w:t>
      </w:r>
    </w:p>
    <w:p w14:paraId="239BD1EB" w14:textId="77777777" w:rsidR="00F742CD" w:rsidRDefault="00F742CD" w:rsidP="00F742CD">
      <w:pPr>
        <w:pStyle w:val="NoSpacing"/>
      </w:pPr>
    </w:p>
    <w:p w14:paraId="2BD0E78C" w14:textId="77777777" w:rsidR="00F742CD" w:rsidRDefault="00F742CD" w:rsidP="00F742CD">
      <w:pPr>
        <w:pStyle w:val="Heading3"/>
      </w:pPr>
      <w:bookmarkStart w:id="28" w:name="_Toc210591432"/>
      <w:r>
        <w:t>TypeScript</w:t>
      </w:r>
      <w:bookmarkEnd w:id="28"/>
    </w:p>
    <w:p w14:paraId="084FA66A" w14:textId="77777777" w:rsidR="00F742CD" w:rsidRDefault="00F742CD" w:rsidP="00F742CD">
      <w:pPr>
        <w:pStyle w:val="NoSpacing"/>
      </w:pPr>
      <w:r w:rsidRPr="00A973EC">
        <w:t>One of the projects requirements was that it must be web-based. Due to the way that the infrastructure for the web is designed, this decision already severely limits our options for a language.</w:t>
      </w:r>
      <w:r>
        <w:t xml:space="preserve"> </w:t>
      </w:r>
      <w:r w:rsidRPr="00A973EC">
        <w:t>Outside of web-assembly based solutions, the only way to run code is on the net is through JavaScript.</w:t>
      </w:r>
      <w:r>
        <w:t xml:space="preserve"> </w:t>
      </w:r>
      <w:r w:rsidRPr="00A973EC">
        <w:t>However, JavaScript, being a dynamically typed language, is prone to type errors and other problems which can be avoided by using TypeScript to ensure type safety.</w:t>
      </w:r>
      <w:r>
        <w:t xml:space="preserve"> </w:t>
      </w:r>
      <w:r w:rsidRPr="00A973EC">
        <w:t>In response to this issue, in 2012, Microsoft created TypeScript, a superset of the JavaScript syntax which supports types. TypeScript works by taking a specific JavaScript version as a compile target and then compiling the TypeScript source code down to JavaScript. As a typed language, TypeScript allows for more compile-time error checking, which means that debugging will be much easier and will help to make the website much better at error handling.</w:t>
      </w:r>
    </w:p>
    <w:p w14:paraId="72AFE358" w14:textId="77777777" w:rsidR="00F742CD" w:rsidRPr="00A973EC" w:rsidRDefault="00F742CD" w:rsidP="00F742CD">
      <w:pPr>
        <w:pStyle w:val="NoSpacing"/>
      </w:pPr>
    </w:p>
    <w:p w14:paraId="60B19D51" w14:textId="77777777" w:rsidR="00F742CD" w:rsidRDefault="00F742CD" w:rsidP="00F742CD">
      <w:pPr>
        <w:pStyle w:val="Heading3"/>
      </w:pPr>
      <w:bookmarkStart w:id="29" w:name="_Toc210591433"/>
      <w:r>
        <w:t>React &amp; Next.JS</w:t>
      </w:r>
      <w:bookmarkEnd w:id="29"/>
    </w:p>
    <w:p w14:paraId="18ED15B4" w14:textId="77777777" w:rsidR="00F742CD" w:rsidRPr="00A973EC" w:rsidRDefault="00F742CD" w:rsidP="00F742CD">
      <w:pPr>
        <w:pStyle w:val="NoSpacing"/>
      </w:pPr>
      <w:r w:rsidRPr="00A973EC">
        <w:t>In 2013, Facebook (now Meta) created React.js, which is a declarative JavaScript framework which allows for web design to be compartmentalised into “components”, which are smaller, reusable packages of JavaScript or TypeScript code which represent UI elements.</w:t>
      </w:r>
      <w:r>
        <w:t xml:space="preserve"> </w:t>
      </w:r>
      <w:r w:rsidRPr="00A973EC">
        <w:t>React also allows for the abstraction of “state”, which allows for easier management of dynamic updating, taking the onus off the programmer to manage state updates.</w:t>
      </w:r>
      <w:r>
        <w:t xml:space="preserve"> </w:t>
      </w:r>
      <w:r w:rsidRPr="00A973EC">
        <w:t>React is free and open source and has a large ecosystem of libraries built around it.</w:t>
      </w:r>
      <w:r>
        <w:t xml:space="preserve"> </w:t>
      </w:r>
      <w:r w:rsidRPr="00A973EC">
        <w:t>This has been one of the key factors in its selection for this project, as well as its ability to increase development pace by reducing work spent on each page.</w:t>
      </w:r>
      <w:r>
        <w:t xml:space="preserve"> </w:t>
      </w:r>
      <w:r w:rsidRPr="00A973EC">
        <w:t>To serve React pages to a web browser, a router is required.</w:t>
      </w:r>
      <w:r>
        <w:t xml:space="preserve"> </w:t>
      </w:r>
      <w:r w:rsidRPr="00A973EC">
        <w:t>Next.JS is a router developed by Vercel, which was released in 2016, and has native support for React.</w:t>
      </w:r>
      <w:r>
        <w:t xml:space="preserve"> </w:t>
      </w:r>
      <w:r w:rsidRPr="00A973EC">
        <w:t>Next.JS has support for server-side rendering, and makes for incredibly easy hosting via Vercel, as well as self-hosting.</w:t>
      </w:r>
      <w:r>
        <w:t xml:space="preserve"> </w:t>
      </w:r>
      <w:r w:rsidRPr="00A973EC">
        <w:t>On top of this, it allows for hot-swapping code during development, which increases developer momentum.</w:t>
      </w:r>
    </w:p>
    <w:p w14:paraId="5A6655BC" w14:textId="77777777" w:rsidR="00F742CD" w:rsidRPr="00F04A49" w:rsidRDefault="00F742CD" w:rsidP="00F742CD">
      <w:pPr>
        <w:pStyle w:val="NoSpacing"/>
      </w:pPr>
    </w:p>
    <w:p w14:paraId="22F3E1BE" w14:textId="77777777" w:rsidR="00F742CD" w:rsidRDefault="00F742CD" w:rsidP="00F742CD">
      <w:pPr>
        <w:pStyle w:val="Heading3"/>
      </w:pPr>
      <w:bookmarkStart w:id="30" w:name="_Toc210591434"/>
      <w:r>
        <w:t>Leaflet &amp; react-leaflet</w:t>
      </w:r>
      <w:bookmarkEnd w:id="30"/>
    </w:p>
    <w:p w14:paraId="012804B4" w14:textId="77777777" w:rsidR="00F742CD" w:rsidRDefault="00F742CD" w:rsidP="00F742CD">
      <w:pPr>
        <w:pStyle w:val="NoSpacing"/>
      </w:pPr>
      <w:r>
        <w:t xml:space="preserve">Leaflet.js (and its React port react-leaflet) is an open-source map rendering library with support for CSS in maps. It is used by many of the products seen in the literature review section, such as </w:t>
      </w:r>
      <w:r>
        <w:rPr>
          <w:i/>
          <w:iCs/>
        </w:rPr>
        <w:t>windy.com</w:t>
      </w:r>
      <w:r>
        <w:t xml:space="preserve"> and </w:t>
      </w:r>
      <w:r>
        <w:rPr>
          <w:i/>
          <w:iCs/>
        </w:rPr>
        <w:t>ventusky.com</w:t>
      </w:r>
      <w:r>
        <w:t>. Leaflet is one of the only free and open-source map libraries, with alternatives such as the google maps API all being closed source or lacking in ability. Alternatives to leaflet which were considered for this project were projects that were built on leaflet such as Weacast or Kano, but ultimately working directly with leaflet allowed for use of react instead of working in a pure JavaScript based environment.</w:t>
      </w:r>
    </w:p>
    <w:p w14:paraId="77A4BB11" w14:textId="77777777" w:rsidR="00EB0B22" w:rsidRDefault="00EB0B22" w:rsidP="00F742CD">
      <w:pPr>
        <w:pStyle w:val="NoSpacing"/>
      </w:pPr>
    </w:p>
    <w:p w14:paraId="4F348956" w14:textId="631D3DCB" w:rsidR="00EB0B22" w:rsidRDefault="00EB0B22" w:rsidP="00F742CD">
      <w:pPr>
        <w:pStyle w:val="NoSpacing"/>
      </w:pPr>
      <w:r>
        <w:t>Another benefit of using Leaflet and react-leaflet is that Leaflet has a wide variety of plugins which can easily be ported to react-leaflet, such as leaflet-velocity and leaflet-boundary-renderer, which allow for using the work of others to improve both the user experience and development experience of the site.</w:t>
      </w:r>
    </w:p>
    <w:p w14:paraId="77491639" w14:textId="6BFA188A" w:rsidR="00F742CD" w:rsidRPr="00041D02" w:rsidRDefault="00043603" w:rsidP="00F742CD">
      <w:pPr>
        <w:pStyle w:val="NoSpacing"/>
      </w:pPr>
      <w:r>
        <w:br/>
      </w:r>
    </w:p>
    <w:p w14:paraId="49E688AF" w14:textId="77777777" w:rsidR="00F742CD" w:rsidRDefault="00F742CD" w:rsidP="00F742CD">
      <w:pPr>
        <w:pStyle w:val="Heading3"/>
      </w:pPr>
      <w:bookmarkStart w:id="31" w:name="_Toc210591435"/>
      <w:proofErr w:type="spellStart"/>
      <w:r>
        <w:t>Shadcn</w:t>
      </w:r>
      <w:proofErr w:type="spellEnd"/>
      <w:r>
        <w:t>/</w:t>
      </w:r>
      <w:proofErr w:type="spellStart"/>
      <w:r>
        <w:t>ui</w:t>
      </w:r>
      <w:bookmarkEnd w:id="31"/>
      <w:proofErr w:type="spellEnd"/>
    </w:p>
    <w:p w14:paraId="7E05FBE2" w14:textId="77777777" w:rsidR="00EB0B22" w:rsidRDefault="00F742CD" w:rsidP="00F742CD">
      <w:pPr>
        <w:pStyle w:val="NoSpacing"/>
      </w:pPr>
      <w:proofErr w:type="spellStart"/>
      <w:r>
        <w:lastRenderedPageBreak/>
        <w:t>Shadcn</w:t>
      </w:r>
      <w:proofErr w:type="spellEnd"/>
      <w:r>
        <w:t xml:space="preserve"> is a relatively young library, being released in 2023. Since its release, it has taken over as the leading component library for React. It features sleek and performant general-purpose components, providing a strong suite of tools for UI design. Its inclusion in this project is to allow for a heavier focus on the core aspect of the project, which is a map-based render, instead of the supporting UI.</w:t>
      </w:r>
      <w:r w:rsidR="00EB0B22">
        <w:t xml:space="preserve">  </w:t>
      </w:r>
    </w:p>
    <w:p w14:paraId="137B8AD8" w14:textId="77777777" w:rsidR="00EB0B22" w:rsidRDefault="00EB0B22" w:rsidP="00F742CD">
      <w:pPr>
        <w:pStyle w:val="NoSpacing"/>
      </w:pPr>
    </w:p>
    <w:p w14:paraId="2C16903F" w14:textId="7FA376FF" w:rsidR="00F742CD" w:rsidRPr="00A973EC" w:rsidRDefault="00EB0B22" w:rsidP="00F742CD">
      <w:pPr>
        <w:pStyle w:val="NoSpacing"/>
      </w:pPr>
      <w:proofErr w:type="spellStart"/>
      <w:r>
        <w:t>Shadcn</w:t>
      </w:r>
      <w:proofErr w:type="spellEnd"/>
      <w:r>
        <w:t xml:space="preserve"> also has a graphing library which is based on recharts</w:t>
      </w:r>
      <w:r w:rsidR="00D0717F">
        <w:t>, a popular react library for graphing</w:t>
      </w:r>
      <w:r>
        <w:t>. This will allow for the display of data from specific points</w:t>
      </w:r>
      <w:r w:rsidR="00D0717F">
        <w:t xml:space="preserve"> over time and will allow for a more natural way to interact with the data over time. On top of this, it will provide as a way to glean the underlying values of the data, as opposed to the general trend, which the other visualisation methods lend themselves to more.  The benefit of having the graphing done through the UI library instead of doing it directly through recharts is that the them</w:t>
      </w:r>
      <w:r w:rsidR="00D40DA5">
        <w:t>e</w:t>
      </w:r>
      <w:r w:rsidR="00D0717F">
        <w:t xml:space="preserve"> of the graphs is consistent with the rest of the website</w:t>
      </w:r>
      <w:r w:rsidR="00D40DA5">
        <w:t>.</w:t>
      </w:r>
      <w:r w:rsidR="00D0717F">
        <w:t xml:space="preserve"> </w:t>
      </w:r>
      <w:r w:rsidR="00D40DA5">
        <w:t xml:space="preserve">This allows </w:t>
      </w:r>
      <w:r w:rsidR="00D0717F">
        <w:t xml:space="preserve">for less time to be spent on styling and more time to be spent on </w:t>
      </w:r>
      <w:r w:rsidR="00D40DA5">
        <w:t xml:space="preserve">improving </w:t>
      </w:r>
      <w:r w:rsidR="00D0717F">
        <w:t xml:space="preserve">the </w:t>
      </w:r>
      <w:r w:rsidR="00D40DA5">
        <w:t>quality</w:t>
      </w:r>
      <w:r w:rsidR="00D0717F">
        <w:t xml:space="preserve"> of the weather visualisation.</w:t>
      </w:r>
    </w:p>
    <w:p w14:paraId="23F1CD48" w14:textId="77777777" w:rsidR="00F742CD" w:rsidRPr="00F742CD" w:rsidRDefault="00F742CD" w:rsidP="00F742CD"/>
    <w:p w14:paraId="27F7554B" w14:textId="4249AF00" w:rsidR="005E3E77" w:rsidRDefault="00F742CD" w:rsidP="00F742CD">
      <w:pPr>
        <w:pStyle w:val="Heading2"/>
      </w:pPr>
      <w:bookmarkStart w:id="32" w:name="_Toc229654923"/>
      <w:r w:rsidRPr="00F742CD">
        <w:t>Design Evaluation</w:t>
      </w:r>
      <w:bookmarkEnd w:id="32"/>
    </w:p>
    <w:p w14:paraId="7B3D6524" w14:textId="77777777" w:rsidR="00DF10D5" w:rsidRDefault="00F742CD" w:rsidP="00F742CD">
      <w:r>
        <w:t xml:space="preserve">There are many challenges which are presented when trying to evaluate a data visualisation project, most of which stem from the inherent subjectivity of deciding the </w:t>
      </w:r>
      <w:r w:rsidR="002D0C38">
        <w:t>efficacy of a given representation. Bearing this in mind, there are plenty of</w:t>
      </w:r>
      <w:r w:rsidR="00B8101F">
        <w:t xml:space="preserve"> functional and </w:t>
      </w:r>
      <w:r w:rsidR="00757FBA">
        <w:t>non-functional metrics which can be used to judge the final design of the project.</w:t>
      </w:r>
    </w:p>
    <w:p w14:paraId="2D727573" w14:textId="4430A2D0" w:rsidR="00DF10D5" w:rsidRDefault="00757FBA" w:rsidP="00F742CD">
      <w:r>
        <w:t>One of the key metrics that can be used is the load time of the site. Measuring the time from webpage request to final data visualisation can demonstrate the overall performance of the backend, which serves the THREDDS data to the frontend, as well as the data-processing of the frontend.</w:t>
      </w:r>
      <w:r w:rsidR="00DF10D5">
        <w:t xml:space="preserve">  This metric can be broken down into two sub-categories; the time it takes for the frontend to receive the data from its request, and the time the frontend takes to render the data once it has been received.  These two categories can be measured by measuring the timing from the first request to the rendering of the data, then using the built-in developer tools in the browser to obtain the request round trip time, then subtracting this number from the overall time to calculate the render processing time for the frontend.</w:t>
      </w:r>
    </w:p>
    <w:p w14:paraId="78D15656" w14:textId="5BB75882" w:rsidR="00106242" w:rsidRDefault="00106242" w:rsidP="00F742CD">
      <w:r>
        <w:t xml:space="preserve">Another </w:t>
      </w:r>
      <w:r w:rsidR="00393F69">
        <w:t>performance-based</w:t>
      </w:r>
      <w:r>
        <w:t xml:space="preserve"> metric that can be used is the </w:t>
      </w:r>
      <w:r w:rsidR="00393F69">
        <w:t>central processing unit (</w:t>
      </w:r>
      <w:r>
        <w:t>CPU</w:t>
      </w:r>
      <w:r w:rsidR="00393F69">
        <w:t>)</w:t>
      </w:r>
      <w:r>
        <w:t xml:space="preserve"> </w:t>
      </w:r>
      <w:r w:rsidR="00DF10D5">
        <w:t>load</w:t>
      </w:r>
      <w:r>
        <w:t xml:space="preserve"> </w:t>
      </w:r>
      <w:r w:rsidR="00DF10D5">
        <w:t xml:space="preserve">and memory usage </w:t>
      </w:r>
      <w:r>
        <w:t xml:space="preserve">when running the site at maximum </w:t>
      </w:r>
      <w:r w:rsidR="00393F69">
        <w:t>settings for a set amount of time. Testing the</w:t>
      </w:r>
      <w:r w:rsidR="00DF10D5">
        <w:t xml:space="preserve">se metrics </w:t>
      </w:r>
      <w:r w:rsidR="00393F69">
        <w:t>will allow us to see how performant the actual visualisation of the data is, as opposed to the data pre-processing and transfer time that the time-to-load will test.</w:t>
      </w:r>
      <w:r w:rsidR="00DF10D5">
        <w:t xml:space="preserve">  To test the CPU draw and memory usage at max settings, all other programs should be closed, then all settings should be set to their most intense setting, run for a set amount of time (60 minutes is an arbitrary time which should show the relevant metrics), and then have its memory and CPU usage checked via the </w:t>
      </w:r>
      <w:r w:rsidR="00DF10D5">
        <w:rPr>
          <w:rFonts w:ascii="JetBrains Mono" w:hAnsi="JetBrains Mono"/>
          <w:sz w:val="20"/>
          <w:szCs w:val="20"/>
        </w:rPr>
        <w:t>docker stats</w:t>
      </w:r>
      <w:r w:rsidR="00DF10D5">
        <w:t xml:space="preserve"> command, which provides i</w:t>
      </w:r>
      <w:r w:rsidR="00EB0B22">
        <w:t xml:space="preserve">nsights into the memory usage as well as the CPU percentage (through the </w:t>
      </w:r>
      <w:r w:rsidR="00EB0B22" w:rsidRPr="00EB0B22">
        <w:rPr>
          <w:rFonts w:ascii="JetBrains Mono" w:hAnsi="JetBrains Mono"/>
          <w:sz w:val="20"/>
          <w:szCs w:val="20"/>
        </w:rPr>
        <w:t>–</w:t>
      </w:r>
      <w:r w:rsidR="00EB0B22">
        <w:rPr>
          <w:rFonts w:ascii="JetBrains Mono" w:hAnsi="JetBrains Mono"/>
          <w:sz w:val="20"/>
          <w:szCs w:val="20"/>
        </w:rPr>
        <w:t>-</w:t>
      </w:r>
      <w:r w:rsidR="00EB0B22" w:rsidRPr="00EB0B22">
        <w:rPr>
          <w:rFonts w:ascii="JetBrains Mono" w:hAnsi="JetBrains Mono"/>
          <w:sz w:val="20"/>
          <w:szCs w:val="20"/>
        </w:rPr>
        <w:t>forma</w:t>
      </w:r>
      <w:r w:rsidR="00EB0B22">
        <w:rPr>
          <w:rFonts w:ascii="JetBrains Mono" w:hAnsi="JetBrains Mono"/>
          <w:sz w:val="20"/>
          <w:szCs w:val="20"/>
        </w:rPr>
        <w:t>t</w:t>
      </w:r>
      <w:r w:rsidR="00EB0B22">
        <w:t xml:space="preserve"> flag).</w:t>
      </w:r>
    </w:p>
    <w:p w14:paraId="49FF0F59" w14:textId="77777777" w:rsidR="00EB0B22" w:rsidRDefault="00757FBA" w:rsidP="00393F69">
      <w:r>
        <w:t xml:space="preserve">Another metric which can be used to evaluate the final design is its accuracy to the data.  By comparing the visualisations produced by the website to the visualisations produced by </w:t>
      </w:r>
      <w:r w:rsidRPr="00757FBA">
        <w:rPr>
          <w:rFonts w:ascii="JetBrains Mono" w:hAnsi="JetBrains Mono"/>
          <w:sz w:val="20"/>
          <w:szCs w:val="20"/>
        </w:rPr>
        <w:t>ncview</w:t>
      </w:r>
      <w:r>
        <w:t xml:space="preserve">, </w:t>
      </w:r>
      <w:r w:rsidR="00106242">
        <w:t xml:space="preserve">a command-line tool for view individual netCDF files.  Comparing these values will show the accuracy of the visualisation, by checking the data against a source which is accepted to show the data correctly. </w:t>
      </w:r>
    </w:p>
    <w:p w14:paraId="2C9EA15C" w14:textId="4277EBEF" w:rsidR="00106242" w:rsidRPr="00F742CD" w:rsidRDefault="00106242" w:rsidP="00393F69">
      <w:r>
        <w:t>Another way that the final design can be tested is in the amount of time it takes a user to select the data that they want to view</w:t>
      </w:r>
      <w:r w:rsidR="00EB0B22">
        <w:t xml:space="preserve">. By measuring the time it takes to select a specific visualisation, it is possible to figure out how easy a user might find the </w:t>
      </w:r>
      <w:r w:rsidR="00D0717F">
        <w:t>UI</w:t>
      </w:r>
      <w:r w:rsidR="00EB0B22">
        <w:t xml:space="preserve"> to navigate</w:t>
      </w:r>
      <w:r>
        <w:t xml:space="preserve">. </w:t>
      </w:r>
      <w:r w:rsidR="00EB0B22">
        <w:t>This can be measured by measuring the time from the first load of the page until a specific set of rendering options are selected amongst a small trial group of people (on the same hardware to ensure that the difference is purely in the user’s website navigational abilities).</w:t>
      </w:r>
    </w:p>
    <w:p w14:paraId="4265B493" w14:textId="77777777" w:rsidR="00F742CD" w:rsidRPr="00F742CD" w:rsidRDefault="00F742CD" w:rsidP="00F742CD"/>
    <w:p w14:paraId="2B82353A" w14:textId="08B051EA" w:rsidR="005E3E77" w:rsidRDefault="00F742CD" w:rsidP="00F742CD">
      <w:pPr>
        <w:pStyle w:val="Heading2"/>
      </w:pPr>
      <w:bookmarkStart w:id="33" w:name="_Toc229654924"/>
      <w:r>
        <w:lastRenderedPageBreak/>
        <w:t>Health &amp; Safety Considerations</w:t>
      </w:r>
      <w:bookmarkEnd w:id="33"/>
    </w:p>
    <w:p w14:paraId="16A073DA" w14:textId="793C3501" w:rsidR="00393F69" w:rsidRDefault="00393F69" w:rsidP="00393F69">
      <w:pPr>
        <w:spacing w:after="0"/>
        <w:rPr>
          <w:rFonts w:cs="Times"/>
        </w:rPr>
      </w:pPr>
      <w:r>
        <w:t>Due to the nature of the project, there are not very many health and safety considerations to keep in mind. Regardless of this, a risk assessment has been undertaken for this project, and t</w:t>
      </w:r>
      <w:r w:rsidRPr="00393F69">
        <w:rPr>
          <w:rFonts w:cs="Times"/>
        </w:rPr>
        <w:t xml:space="preserve"> </w:t>
      </w:r>
      <w:r>
        <w:rPr>
          <w:rFonts w:cs="Times"/>
        </w:rPr>
        <w:t xml:space="preserve">The few risks that do exist have been judged against the risk assessment matrix present in </w:t>
      </w:r>
      <w:r>
        <w:rPr>
          <w:rFonts w:cs="Times"/>
        </w:rPr>
        <w:fldChar w:fldCharType="begin"/>
      </w:r>
      <w:r>
        <w:rPr>
          <w:rFonts w:cs="Times"/>
        </w:rPr>
        <w:instrText xml:space="preserve"> REF _Ref210586517 \h </w:instrText>
      </w:r>
      <w:r>
        <w:rPr>
          <w:rFonts w:cs="Times"/>
        </w:rPr>
      </w:r>
      <w:r>
        <w:rPr>
          <w:rFonts w:cs="Times"/>
        </w:rPr>
        <w:fldChar w:fldCharType="separate"/>
      </w:r>
      <w:r>
        <w:rPr>
          <w:rFonts w:cs="Times"/>
        </w:rPr>
        <w:t>Appendix B. Western Australia Government Risk Assessment Matrix</w:t>
      </w:r>
      <w:r>
        <w:rPr>
          <w:rFonts w:cs="Times"/>
        </w:rPr>
        <w:fldChar w:fldCharType="end"/>
      </w:r>
      <w:r>
        <w:rPr>
          <w:rFonts w:cs="Times"/>
        </w:rPr>
        <w:t>.</w:t>
      </w:r>
    </w:p>
    <w:p w14:paraId="248936C2" w14:textId="77777777" w:rsidR="00393F69" w:rsidRDefault="00393F69" w:rsidP="00393F69">
      <w:pPr>
        <w:spacing w:after="0"/>
        <w:rPr>
          <w:rFonts w:cs="Times"/>
        </w:rPr>
      </w:pPr>
    </w:p>
    <w:p w14:paraId="3F066BAC" w14:textId="77777777" w:rsidR="00393F69" w:rsidRDefault="00393F69" w:rsidP="00393F69">
      <w:pPr>
        <w:pStyle w:val="Heading3"/>
      </w:pPr>
      <w:bookmarkStart w:id="34" w:name="_Toc210591439"/>
      <w:r>
        <w:t>Misinformation Leading to Action/Inaction</w:t>
      </w:r>
      <w:bookmarkEnd w:id="34"/>
    </w:p>
    <w:p w14:paraId="745D6BFD" w14:textId="77777777" w:rsidR="00393F69" w:rsidRPr="00AF3511" w:rsidRDefault="00393F69" w:rsidP="00393F69">
      <w:pPr>
        <w:pStyle w:val="NoSpacing"/>
        <w:rPr>
          <w:i/>
          <w:iCs/>
          <w:u w:val="single"/>
        </w:rPr>
      </w:pPr>
      <w:r w:rsidRPr="00AF3511">
        <w:rPr>
          <w:i/>
          <w:iCs/>
          <w:u w:val="single"/>
        </w:rPr>
        <w:t>Description</w:t>
      </w:r>
    </w:p>
    <w:p w14:paraId="3F04C631" w14:textId="20559575" w:rsidR="00393F69" w:rsidRDefault="00393F69" w:rsidP="00393F69">
      <w:pPr>
        <w:pStyle w:val="NoSpacing"/>
      </w:pPr>
      <w:r>
        <w:t>If the software is to produce an erroneous weather forecast, it may cause distress to individuals who see potential catastrophic weather events which do not exist. Alternatively, it could fail to report a serious weather event and lull people into a false sense of security.</w:t>
      </w:r>
    </w:p>
    <w:p w14:paraId="35341440" w14:textId="77777777" w:rsidR="00393F69" w:rsidRDefault="00393F69" w:rsidP="00393F69">
      <w:pPr>
        <w:pStyle w:val="NoSpacing"/>
      </w:pPr>
    </w:p>
    <w:p w14:paraId="29F9BBE9" w14:textId="77777777" w:rsidR="00393F69" w:rsidRPr="00AF3511" w:rsidRDefault="00393F69" w:rsidP="00393F69">
      <w:pPr>
        <w:pStyle w:val="NoSpacing"/>
        <w:rPr>
          <w:i/>
          <w:iCs/>
          <w:u w:val="single"/>
        </w:rPr>
      </w:pPr>
      <w:r w:rsidRPr="00AF3511">
        <w:rPr>
          <w:i/>
          <w:iCs/>
          <w:u w:val="single"/>
        </w:rPr>
        <w:t>Likelihood</w:t>
      </w:r>
    </w:p>
    <w:p w14:paraId="6CAA9942" w14:textId="76886515" w:rsidR="00393F69" w:rsidRDefault="00393F69" w:rsidP="00393F69">
      <w:pPr>
        <w:pStyle w:val="NoSpacing"/>
      </w:pPr>
      <w:r>
        <w:t>For this to occur, either an erroneous reading would need to be hallucinated by the website itself, or a bad reading would need to be produced by the forecasting body. On top of this, the erroneous reading would need to present as a realistic weather phenomenon or would need to coincide with a real catastrophic weather event. Whilst not impossible, this seems quite unlikely and hence receives a likelihood rating of unlikely (L2).</w:t>
      </w:r>
    </w:p>
    <w:p w14:paraId="67C65AFB" w14:textId="77777777" w:rsidR="00393F69" w:rsidRDefault="00393F69" w:rsidP="00393F69">
      <w:pPr>
        <w:pStyle w:val="NoSpacing"/>
      </w:pPr>
    </w:p>
    <w:p w14:paraId="3F9D3F80" w14:textId="77777777" w:rsidR="00393F69" w:rsidRDefault="00393F69" w:rsidP="00393F69">
      <w:pPr>
        <w:pStyle w:val="NoSpacing"/>
        <w:rPr>
          <w:i/>
          <w:iCs/>
          <w:u w:val="single"/>
        </w:rPr>
      </w:pPr>
      <w:r>
        <w:rPr>
          <w:i/>
          <w:iCs/>
          <w:u w:val="single"/>
        </w:rPr>
        <w:t>Consequences</w:t>
      </w:r>
    </w:p>
    <w:p w14:paraId="0E99F60F" w14:textId="77777777" w:rsidR="00393F69" w:rsidRDefault="00393F69" w:rsidP="00393F69">
      <w:pPr>
        <w:pStyle w:val="NoSpacing"/>
      </w:pPr>
      <w:r>
        <w:t>The consequence of a misrepresentation of the weather system could have a real impact on many aspects of someone’s life. A misreported weather pattern could lead people to leave their house in a situation that is unsafe, or cause distress to a person who believes that a catastrophic weather event is coming when it is not.</w:t>
      </w:r>
    </w:p>
    <w:p w14:paraId="438147C9" w14:textId="77777777" w:rsidR="00393F69" w:rsidRDefault="00393F69" w:rsidP="00393F69">
      <w:pPr>
        <w:pStyle w:val="NoSpacing"/>
      </w:pPr>
    </w:p>
    <w:p w14:paraId="51ABB58C" w14:textId="77777777" w:rsidR="00393F69" w:rsidRDefault="00393F69" w:rsidP="00393F69">
      <w:pPr>
        <w:pStyle w:val="NoSpacing"/>
        <w:rPr>
          <w:i/>
          <w:iCs/>
          <w:u w:val="single"/>
        </w:rPr>
      </w:pPr>
      <w:r>
        <w:rPr>
          <w:i/>
          <w:iCs/>
          <w:u w:val="single"/>
        </w:rPr>
        <w:t>Management Strategy</w:t>
      </w:r>
    </w:p>
    <w:p w14:paraId="4360994C" w14:textId="77777777" w:rsidR="00393F69" w:rsidRPr="00390D0D" w:rsidRDefault="00393F69" w:rsidP="00393F69">
      <w:pPr>
        <w:pStyle w:val="NoSpacing"/>
      </w:pPr>
      <w:r>
        <w:t>Multiple management strategies can be implemented to avoid issues with misrepresented data. The first solution is an engineering solution, where the program is thoroughly tested to ensure that it is capable of accurately reporting weather systems. On top of this, an administrative mitigation strategy can be employed by simply placing a warning at the top of the page reminding the user that they should always cross reference the weather conditions seen, and in an emergency to visit the correct channels.</w:t>
      </w:r>
    </w:p>
    <w:p w14:paraId="6BE5BF7D" w14:textId="699AD122" w:rsidR="00393F69" w:rsidRDefault="00393F69" w:rsidP="00393F69">
      <w:pPr>
        <w:jc w:val="left"/>
      </w:pPr>
    </w:p>
    <w:p w14:paraId="67F0182B" w14:textId="77777777" w:rsidR="00393F69" w:rsidRDefault="00393F69" w:rsidP="00393F69">
      <w:pPr>
        <w:pStyle w:val="Heading3"/>
      </w:pPr>
      <w:bookmarkStart w:id="35" w:name="_Toc210591440"/>
      <w:r>
        <w:t>User’s Sensitive Data is Leaked</w:t>
      </w:r>
      <w:bookmarkEnd w:id="35"/>
    </w:p>
    <w:p w14:paraId="00DC09E8" w14:textId="77777777" w:rsidR="00393F69" w:rsidRPr="00AF3511" w:rsidRDefault="00393F69" w:rsidP="00393F69">
      <w:pPr>
        <w:pStyle w:val="NoSpacing"/>
        <w:rPr>
          <w:i/>
          <w:iCs/>
          <w:u w:val="single"/>
        </w:rPr>
      </w:pPr>
      <w:r w:rsidRPr="00AF3511">
        <w:rPr>
          <w:i/>
          <w:iCs/>
          <w:u w:val="single"/>
        </w:rPr>
        <w:t>Description</w:t>
      </w:r>
    </w:p>
    <w:p w14:paraId="1474CC6C" w14:textId="77777777" w:rsidR="00393F69" w:rsidRDefault="00393F69" w:rsidP="00393F69">
      <w:pPr>
        <w:pStyle w:val="NoSpacing"/>
      </w:pPr>
      <w:r>
        <w:t>Because the website will be dealing with user’s personal data, such as their location, it is possible that a data breach occurs, which reveals in user’s private information becoming public.</w:t>
      </w:r>
    </w:p>
    <w:p w14:paraId="5FD2F51E" w14:textId="77777777" w:rsidR="00393F69" w:rsidRDefault="00393F69" w:rsidP="00393F69">
      <w:pPr>
        <w:pStyle w:val="NoSpacing"/>
      </w:pPr>
    </w:p>
    <w:p w14:paraId="3B1279D8" w14:textId="77777777" w:rsidR="00393F69" w:rsidRPr="00AF3511" w:rsidRDefault="00393F69" w:rsidP="00393F69">
      <w:pPr>
        <w:pStyle w:val="NoSpacing"/>
        <w:rPr>
          <w:i/>
          <w:iCs/>
          <w:u w:val="single"/>
        </w:rPr>
      </w:pPr>
      <w:r w:rsidRPr="00AF3511">
        <w:rPr>
          <w:i/>
          <w:iCs/>
          <w:u w:val="single"/>
        </w:rPr>
        <w:t>Likelihood</w:t>
      </w:r>
    </w:p>
    <w:p w14:paraId="4ED931E1" w14:textId="77777777" w:rsidR="00393F69" w:rsidRDefault="00393F69" w:rsidP="00393F69">
      <w:pPr>
        <w:pStyle w:val="NoSpacing"/>
      </w:pPr>
      <w:r>
        <w:t>Without a consideration for privacy, and adequate planning around the handling of sensitive data, an issue like this would not be exceedingly unlikely to occur, so it will receive an unlikely (L2) for its likelihood rating.</w:t>
      </w:r>
    </w:p>
    <w:p w14:paraId="7D5B597B" w14:textId="77777777" w:rsidR="00393F69" w:rsidRDefault="00393F69" w:rsidP="00393F69">
      <w:pPr>
        <w:pStyle w:val="NoSpacing"/>
      </w:pPr>
    </w:p>
    <w:p w14:paraId="3484AE3C" w14:textId="77777777" w:rsidR="00393F69" w:rsidRDefault="00393F69" w:rsidP="00393F69">
      <w:pPr>
        <w:pStyle w:val="NoSpacing"/>
        <w:rPr>
          <w:i/>
          <w:iCs/>
          <w:u w:val="single"/>
        </w:rPr>
      </w:pPr>
      <w:r>
        <w:rPr>
          <w:i/>
          <w:iCs/>
          <w:u w:val="single"/>
        </w:rPr>
        <w:t>Consequences</w:t>
      </w:r>
    </w:p>
    <w:p w14:paraId="611CF2A9" w14:textId="77777777" w:rsidR="00393F69" w:rsidRDefault="00393F69" w:rsidP="00393F69">
      <w:pPr>
        <w:pStyle w:val="NoSpacing"/>
      </w:pPr>
      <w:r>
        <w:t>While the risk matrix in the appendix is designed around physical risks, the consequence of leaking user data is quite severe, involving multiple regulatory bodies preparing to impose financial penalties, as well as the effect on people’s livelihoods when they are effectively Doxed</w:t>
      </w:r>
      <w:r>
        <w:rPr>
          <w:rStyle w:val="FootnoteReference"/>
        </w:rPr>
        <w:footnoteReference w:id="1"/>
      </w:r>
      <w:r>
        <w:t>.</w:t>
      </w:r>
    </w:p>
    <w:p w14:paraId="2E962672" w14:textId="748C4404" w:rsidR="00393F69" w:rsidRDefault="00043603" w:rsidP="00393F69">
      <w:pPr>
        <w:pStyle w:val="NoSpacing"/>
      </w:pPr>
      <w:r>
        <w:br/>
      </w:r>
    </w:p>
    <w:p w14:paraId="514DB037" w14:textId="77777777" w:rsidR="00393F69" w:rsidRDefault="00393F69" w:rsidP="00393F69">
      <w:pPr>
        <w:pStyle w:val="NoSpacing"/>
        <w:rPr>
          <w:i/>
          <w:iCs/>
          <w:u w:val="single"/>
        </w:rPr>
      </w:pPr>
      <w:r>
        <w:rPr>
          <w:i/>
          <w:iCs/>
          <w:u w:val="single"/>
        </w:rPr>
        <w:lastRenderedPageBreak/>
        <w:t>Management Strategy</w:t>
      </w:r>
    </w:p>
    <w:p w14:paraId="2E2A857F" w14:textId="45EAD907" w:rsidR="00DF10D5" w:rsidRDefault="00393F69" w:rsidP="00393F69">
      <w:pPr>
        <w:pStyle w:val="NoSpacing"/>
      </w:pPr>
      <w:r>
        <w:t>The risk of dealing with personal data can be almost entirely eliminated by keeping the user’s personal data completely on the frontend, which means that the website never saves their location and thus it cannot be traced.</w:t>
      </w:r>
      <w:r w:rsidR="00DF10D5">
        <w:t xml:space="preserve">  As well as this, only using the user’s location if it is absolutely necessary will also serve to eliminate the risk that the user’s location is leaked.</w:t>
      </w:r>
    </w:p>
    <w:p w14:paraId="028E740A" w14:textId="77777777" w:rsidR="00F742CD" w:rsidRPr="00F742CD" w:rsidRDefault="00F742CD" w:rsidP="00F742CD"/>
    <w:p w14:paraId="5D922996" w14:textId="36610B82" w:rsidR="00D40DA5" w:rsidRDefault="005E3E77" w:rsidP="00D40DA5">
      <w:pPr>
        <w:pStyle w:val="Heading1"/>
      </w:pPr>
      <w:bookmarkStart w:id="36" w:name="_Toc229654925"/>
      <w:r w:rsidRPr="005E3E77">
        <w:t>Results and Discussio</w:t>
      </w:r>
      <w:r w:rsidR="00D40DA5">
        <w:t>n</w:t>
      </w:r>
      <w:bookmarkEnd w:id="36"/>
    </w:p>
    <w:p w14:paraId="02FC3E62" w14:textId="2BCFBFDF" w:rsidR="00D40DA5" w:rsidRDefault="00D40DA5" w:rsidP="006712F8">
      <w:pPr>
        <w:pStyle w:val="Heading2"/>
      </w:pPr>
      <w:bookmarkStart w:id="37" w:name="_Toc229654926"/>
      <w:r>
        <w:t>Final Design</w:t>
      </w:r>
      <w:bookmarkEnd w:id="37"/>
    </w:p>
    <w:p w14:paraId="13DEB3E9" w14:textId="2B0CB310" w:rsidR="00E06496" w:rsidRDefault="00D27FDE" w:rsidP="00D27FDE">
      <w:r>
        <w:t xml:space="preserve">The source code for the final project can be found on GitHub </w:t>
      </w:r>
      <w:sdt>
        <w:sdtPr>
          <w:id w:val="-925874693"/>
          <w:citation/>
        </w:sdtPr>
        <w:sdtContent>
          <w:r>
            <w:fldChar w:fldCharType="begin"/>
          </w:r>
          <w:r>
            <w:instrText xml:space="preserve"> CITATION Jar26 \l 3081 </w:instrText>
          </w:r>
          <w:r>
            <w:fldChar w:fldCharType="separate"/>
          </w:r>
          <w:r>
            <w:rPr>
              <w:noProof/>
            </w:rPr>
            <w:t>(Healy, 2026)</w:t>
          </w:r>
          <w:r>
            <w:fldChar w:fldCharType="end"/>
          </w:r>
        </w:sdtContent>
      </w:sdt>
      <w:r>
        <w:t xml:space="preserve">, and is completely open source under the MIT licence. </w:t>
      </w:r>
      <w:r w:rsidR="00D40DA5">
        <w:t xml:space="preserve">The final design of the weather visualiser consists of </w:t>
      </w:r>
      <w:r w:rsidR="00BE63C1">
        <w:t xml:space="preserve">a NextJS frontend, which has only one page which renders </w:t>
      </w:r>
      <w:r w:rsidR="005F128F">
        <w:t>the data on the browser, and a NextJS Backend, which is responsible for fetching the data from the THREDDS server, caching it and formatting it for the frontend</w:t>
      </w:r>
      <w:r w:rsidR="00BE63C1">
        <w:t>.</w:t>
      </w:r>
      <w:r w:rsidR="00E06496">
        <w:t xml:space="preserve">  </w:t>
      </w:r>
    </w:p>
    <w:p w14:paraId="6AD8E4BA" w14:textId="213E48E7" w:rsidR="005E343F" w:rsidRDefault="00AC02A2" w:rsidP="00D27FDE">
      <w:r>
        <w:rPr>
          <w:noProof/>
        </w:rPr>
        <mc:AlternateContent>
          <mc:Choice Requires="wpg">
            <w:drawing>
              <wp:anchor distT="0" distB="0" distL="114300" distR="114300" simplePos="0" relativeHeight="251659264" behindDoc="0" locked="0" layoutInCell="1" allowOverlap="1" wp14:anchorId="25E2BF8B" wp14:editId="34C39C1D">
                <wp:simplePos x="0" y="0"/>
                <wp:positionH relativeFrom="column">
                  <wp:posOffset>1375410</wp:posOffset>
                </wp:positionH>
                <wp:positionV relativeFrom="paragraph">
                  <wp:posOffset>700405</wp:posOffset>
                </wp:positionV>
                <wp:extent cx="3364865" cy="1764030"/>
                <wp:effectExtent l="0" t="0" r="6985" b="7620"/>
                <wp:wrapTopAndBottom/>
                <wp:docPr id="1052858181" name="Group 7"/>
                <wp:cNvGraphicFramePr/>
                <a:graphic xmlns:a="http://schemas.openxmlformats.org/drawingml/2006/main">
                  <a:graphicData uri="http://schemas.microsoft.com/office/word/2010/wordprocessingGroup">
                    <wpg:wgp>
                      <wpg:cNvGrpSpPr/>
                      <wpg:grpSpPr>
                        <a:xfrm>
                          <a:off x="0" y="0"/>
                          <a:ext cx="3364865" cy="1764030"/>
                          <a:chOff x="0" y="0"/>
                          <a:chExt cx="3364865" cy="1764030"/>
                        </a:xfrm>
                      </wpg:grpSpPr>
                      <pic:pic xmlns:pic="http://schemas.openxmlformats.org/drawingml/2006/picture">
                        <pic:nvPicPr>
                          <pic:cNvPr id="1878500570"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657225" y="0"/>
                            <a:ext cx="2047875" cy="1276350"/>
                          </a:xfrm>
                          <a:prstGeom prst="rect">
                            <a:avLst/>
                          </a:prstGeom>
                        </pic:spPr>
                      </pic:pic>
                      <wps:wsp>
                        <wps:cNvPr id="1090737903" name="Text Box 1"/>
                        <wps:cNvSpPr txBox="1"/>
                        <wps:spPr>
                          <a:xfrm>
                            <a:off x="0" y="1238250"/>
                            <a:ext cx="3364865" cy="525780"/>
                          </a:xfrm>
                          <a:prstGeom prst="rect">
                            <a:avLst/>
                          </a:prstGeom>
                          <a:solidFill>
                            <a:prstClr val="white"/>
                          </a:solidFill>
                          <a:ln>
                            <a:noFill/>
                          </a:ln>
                        </wps:spPr>
                        <wps:txbx>
                          <w:txbxContent>
                            <w:p w14:paraId="6589E344" w14:textId="6CC1C172" w:rsidR="00E06496" w:rsidRDefault="00E06496" w:rsidP="00E06496">
                              <w:pPr>
                                <w:pStyle w:val="NoSpacing"/>
                                <w:jc w:val="center"/>
                                <w:rPr>
                                  <w:rFonts w:cs="Times"/>
                                </w:rPr>
                              </w:pPr>
                              <w:bookmarkStart w:id="38" w:name="_Ref229654298"/>
                              <w:bookmarkStart w:id="39" w:name="_Toc229654934"/>
                              <w:r w:rsidRPr="00E06496">
                                <w:rPr>
                                  <w:rFonts w:cs="Times"/>
                                  <w:b/>
                                  <w:bCs/>
                                </w:rPr>
                                <w:t xml:space="preserve">Figure </w:t>
                              </w:r>
                              <w:r w:rsidRPr="00E06496">
                                <w:rPr>
                                  <w:rFonts w:cs="Times"/>
                                  <w:b/>
                                  <w:bCs/>
                                </w:rPr>
                                <w:fldChar w:fldCharType="begin"/>
                              </w:r>
                              <w:r w:rsidRPr="00E06496">
                                <w:rPr>
                                  <w:rFonts w:cs="Times"/>
                                  <w:b/>
                                  <w:bCs/>
                                </w:rPr>
                                <w:instrText xml:space="preserve"> SEQ Figure \* ARABIC </w:instrText>
                              </w:r>
                              <w:r w:rsidRPr="00E06496">
                                <w:rPr>
                                  <w:rFonts w:cs="Times"/>
                                  <w:b/>
                                  <w:bCs/>
                                </w:rPr>
                                <w:fldChar w:fldCharType="separate"/>
                              </w:r>
                              <w:r w:rsidR="00A96F39">
                                <w:rPr>
                                  <w:rFonts w:cs="Times"/>
                                  <w:b/>
                                  <w:bCs/>
                                  <w:noProof/>
                                </w:rPr>
                                <w:t>3</w:t>
                              </w:r>
                              <w:r w:rsidRPr="00E06496">
                                <w:rPr>
                                  <w:rFonts w:cs="Times"/>
                                  <w:b/>
                                  <w:bCs/>
                                </w:rPr>
                                <w:fldChar w:fldCharType="end"/>
                              </w:r>
                              <w:bookmarkEnd w:id="38"/>
                              <w:r>
                                <w:rPr>
                                  <w:rFonts w:cs="Times"/>
                                </w:rPr>
                                <w:t xml:space="preserve">: The final renderer, representing the </w:t>
                              </w:r>
                              <w:r w:rsidR="005E343F">
                                <w:rPr>
                                  <w:rFonts w:cs="Times"/>
                                </w:rPr>
                                <w:t xml:space="preserve">windspeed </w:t>
                              </w:r>
                              <w:r w:rsidR="003E382C">
                                <w:rPr>
                                  <w:rFonts w:cs="Times"/>
                                </w:rPr>
                                <w:t xml:space="preserve">and </w:t>
                              </w:r>
                              <w:r w:rsidR="005E343F">
                                <w:rPr>
                                  <w:rFonts w:cs="Times"/>
                                </w:rPr>
                                <w:t>the surface temperature</w:t>
                              </w:r>
                              <w:bookmarkEnd w:id="39"/>
                            </w:p>
                            <w:p w14:paraId="6B664C2B" w14:textId="77777777" w:rsidR="003E382C" w:rsidRPr="006B291E" w:rsidRDefault="003E382C" w:rsidP="00E06496">
                              <w:pPr>
                                <w:pStyle w:val="NoSpacing"/>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E2BF8B" id="Group 7" o:spid="_x0000_s1032" style="position:absolute;left:0;text-align:left;margin-left:108.3pt;margin-top:55.15pt;width:264.95pt;height:138.9pt;z-index:251659264" coordsize="33648,1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">
                <v:shape id="Picture 1" o:spid="_x0000_s1033" type="#_x0000_t75" style="position:absolute;left:6572;width:20479;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">
                  <v:imagedata r:id="rId14" o:title=""/>
                </v:shape>
                <v:shape id="Text Box 1" o:spid="_x0000_s1034" type="#_x0000_t202" style="position:absolute;top:12382;width:33648;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" stroked="f">
                  <v:textbox style="mso-fit-shape-to-text:t" inset="0,0,0,0">
                    <w:txbxContent>
                      <w:p w14:paraId="6589E344" w14:textId="6CC1C172" w:rsidR="00E06496" w:rsidRDefault="00E06496" w:rsidP="00E06496">
                        <w:pPr>
                          <w:pStyle w:val="NoSpacing"/>
                          <w:jc w:val="center"/>
                          <w:rPr>
                            <w:rFonts w:cs="Times"/>
                          </w:rPr>
                        </w:pPr>
                        <w:bookmarkStart w:id="40" w:name="_Ref229654298"/>
                        <w:bookmarkStart w:id="41" w:name="_Toc229654934"/>
                        <w:r w:rsidRPr="00E06496">
                          <w:rPr>
                            <w:rFonts w:cs="Times"/>
                            <w:b/>
                            <w:bCs/>
                          </w:rPr>
                          <w:t xml:space="preserve">Figure </w:t>
                        </w:r>
                        <w:r w:rsidRPr="00E06496">
                          <w:rPr>
                            <w:rFonts w:cs="Times"/>
                            <w:b/>
                            <w:bCs/>
                          </w:rPr>
                          <w:fldChar w:fldCharType="begin"/>
                        </w:r>
                        <w:r w:rsidRPr="00E06496">
                          <w:rPr>
                            <w:rFonts w:cs="Times"/>
                            <w:b/>
                            <w:bCs/>
                          </w:rPr>
                          <w:instrText xml:space="preserve"> SEQ Figure \* ARABIC </w:instrText>
                        </w:r>
                        <w:r w:rsidRPr="00E06496">
                          <w:rPr>
                            <w:rFonts w:cs="Times"/>
                            <w:b/>
                            <w:bCs/>
                          </w:rPr>
                          <w:fldChar w:fldCharType="separate"/>
                        </w:r>
                        <w:r w:rsidR="00A96F39">
                          <w:rPr>
                            <w:rFonts w:cs="Times"/>
                            <w:b/>
                            <w:bCs/>
                            <w:noProof/>
                          </w:rPr>
                          <w:t>3</w:t>
                        </w:r>
                        <w:r w:rsidRPr="00E06496">
                          <w:rPr>
                            <w:rFonts w:cs="Times"/>
                            <w:b/>
                            <w:bCs/>
                          </w:rPr>
                          <w:fldChar w:fldCharType="end"/>
                        </w:r>
                        <w:bookmarkEnd w:id="40"/>
                        <w:r>
                          <w:rPr>
                            <w:rFonts w:cs="Times"/>
                          </w:rPr>
                          <w:t xml:space="preserve">: The final renderer, representing the </w:t>
                        </w:r>
                        <w:r w:rsidR="005E343F">
                          <w:rPr>
                            <w:rFonts w:cs="Times"/>
                          </w:rPr>
                          <w:t xml:space="preserve">windspeed </w:t>
                        </w:r>
                        <w:r w:rsidR="003E382C">
                          <w:rPr>
                            <w:rFonts w:cs="Times"/>
                          </w:rPr>
                          <w:t xml:space="preserve">and </w:t>
                        </w:r>
                        <w:r w:rsidR="005E343F">
                          <w:rPr>
                            <w:rFonts w:cs="Times"/>
                          </w:rPr>
                          <w:t>the surface temperature</w:t>
                        </w:r>
                        <w:bookmarkEnd w:id="41"/>
                      </w:p>
                      <w:p w14:paraId="6B664C2B" w14:textId="77777777" w:rsidR="003E382C" w:rsidRPr="006B291E" w:rsidRDefault="003E382C" w:rsidP="00E06496">
                        <w:pPr>
                          <w:pStyle w:val="NoSpacing"/>
                          <w:jc w:val="center"/>
                        </w:pPr>
                      </w:p>
                    </w:txbxContent>
                  </v:textbox>
                </v:shape>
                <w10:wrap type="topAndBottom"/>
              </v:group>
            </w:pict>
          </mc:Fallback>
        </mc:AlternateContent>
      </w:r>
      <w:r w:rsidR="00E06496">
        <w:t xml:space="preserve">The backend of consists of one simple endpoint, called </w:t>
      </w:r>
      <w:r w:rsidR="00E06496">
        <w:rPr>
          <w:rFonts w:ascii="JetBrains Mono" w:hAnsi="JetBrains Mono"/>
          <w:sz w:val="20"/>
          <w:szCs w:val="20"/>
        </w:rPr>
        <w:t>/api/getDataFromThredds</w:t>
      </w:r>
      <w:r w:rsidR="00E06496">
        <w:t>, which uses the date and requested source, fetches the data from the server, processes it to be in a usable form for the frontend, caches it and then sends it to the frontend.</w:t>
      </w:r>
    </w:p>
    <w:p w14:paraId="3927B920" w14:textId="3A773BC9" w:rsidR="00D27FDE" w:rsidRDefault="00E06496" w:rsidP="00D27FDE">
      <w:r>
        <w:t>The frontend consists of a menu bar, a</w:t>
      </w:r>
      <w:r w:rsidR="00BE63C1">
        <w:t xml:space="preserve"> </w:t>
      </w:r>
      <w:r>
        <w:t>timeline, and a map</w:t>
      </w:r>
      <w:r w:rsidR="005E343F">
        <w:t xml:space="preserve"> (</w:t>
      </w:r>
      <w:r w:rsidR="005E343F">
        <w:fldChar w:fldCharType="begin"/>
      </w:r>
      <w:r w:rsidR="005E343F">
        <w:instrText xml:space="preserve"> REF _Ref229654298 \h </w:instrText>
      </w:r>
      <w:r w:rsidR="005E343F">
        <w:fldChar w:fldCharType="separate"/>
      </w:r>
      <w:r w:rsidR="005E343F" w:rsidRPr="00E06496">
        <w:rPr>
          <w:rFonts w:cs="Times"/>
          <w:b/>
          <w:bCs/>
        </w:rPr>
        <w:t>Figure 3</w:t>
      </w:r>
      <w:r w:rsidR="005E343F">
        <w:fldChar w:fldCharType="end"/>
      </w:r>
      <w:r w:rsidR="005E343F">
        <w:t>)</w:t>
      </w:r>
      <w:r>
        <w:t>.</w:t>
      </w:r>
      <w:r w:rsidR="00BE63C1">
        <w:t xml:space="preserve"> The menu bar consists of all the settings, which allows for selection of the data source and the required visualisations. The timeline is simply a </w:t>
      </w:r>
      <w:r w:rsidR="005F128F">
        <w:t>calendar</w:t>
      </w:r>
      <w:r w:rsidR="00BE63C1">
        <w:t xml:space="preserve"> selector and a slider which allow for the selection of a time and date for the data to be visualised.  The map consists of a world map which can either be set to a satellite map or a street map, and contains the visualisations for the wind, </w:t>
      </w:r>
      <w:r w:rsidR="005F128F">
        <w:t>current and temperature data.  The wind data can be rendered using a particle renderer, a wind barb display and a colour map which shows speed as colour.  The temperature can be rendered using similarly to the wind speed colour map but using a scale which is more adept at handling temperature. Similar</w:t>
      </w:r>
      <w:r>
        <w:t>ly</w:t>
      </w:r>
      <w:r w:rsidR="005F128F">
        <w:t xml:space="preserve"> to the wind data, the current can be displayed using either the particle renderer or </w:t>
      </w:r>
      <w:r>
        <w:t>using arrows.</w:t>
      </w:r>
    </w:p>
    <w:p w14:paraId="590CE863" w14:textId="48B21F56" w:rsidR="00D40DA5" w:rsidRDefault="00A94081" w:rsidP="00D40DA5">
      <w:pPr>
        <w:pStyle w:val="Heading3"/>
      </w:pPr>
      <w:r>
        <w:t>Particle Renderer</w:t>
      </w:r>
    </w:p>
    <w:p w14:paraId="1C22BB06" w14:textId="5B720B9D" w:rsidR="00F31DE1" w:rsidRDefault="00AC02A2" w:rsidP="00EB152C">
      <w:r>
        <w:t>The main way that both the current and wind data are represented is through the particle renderer. The</w:t>
      </w:r>
      <w:r w:rsidR="005D0387">
        <w:t xml:space="preserve"> particle renderer makes use of a custom written wrapper around the leaflet-velocity plugin, which it integrates via the react-leaflet core library, which allows for raw leaflet layers to leverage the features of react and react-leaflet such as react state, and allows for them to interface with the constructs set out in react-leaflet.  The leaflet-velocity map layer requires a </w:t>
      </w:r>
      <w:r w:rsidR="00D04CD3">
        <w:t xml:space="preserve">JSON representation of a GRIB header (as produced by </w:t>
      </w:r>
      <w:r w:rsidR="00596421">
        <w:t>wecast-grib2json</w:t>
      </w:r>
      <w:sdt>
        <w:sdtPr>
          <w:id w:val="-86315171"/>
          <w:citation/>
        </w:sdtPr>
        <w:sdtContent>
          <w:r w:rsidR="00596421">
            <w:fldChar w:fldCharType="begin"/>
          </w:r>
          <w:r w:rsidR="00596421">
            <w:instrText xml:space="preserve">CITATION Wec26 \l 3081 </w:instrText>
          </w:r>
          <w:r w:rsidR="00596421">
            <w:fldChar w:fldCharType="separate"/>
          </w:r>
          <w:r w:rsidR="00596421">
            <w:rPr>
              <w:noProof/>
            </w:rPr>
            <w:t xml:space="preserve"> (Weacast, 2026)</w:t>
          </w:r>
          <w:r w:rsidR="00596421">
            <w:fldChar w:fldCharType="end"/>
          </w:r>
        </w:sdtContent>
      </w:sdt>
      <w:r w:rsidR="00596421">
        <w:t xml:space="preserve">), which it receives from the server. </w:t>
      </w:r>
    </w:p>
    <w:p w14:paraId="6CCAED7B" w14:textId="6A964D11" w:rsidR="005B6E09" w:rsidRDefault="00F31DE1" w:rsidP="00EB152C">
      <w:r>
        <w:t xml:space="preserve">The particles shown </w:t>
      </w:r>
      <w:r w:rsidR="00247312">
        <w:t xml:space="preserve">themselves </w:t>
      </w:r>
      <w:r>
        <w:t xml:space="preserve">moving </w:t>
      </w:r>
      <w:r w:rsidR="00247312">
        <w:t>in accordance with the vector field that represents the wind magnitude and direction</w:t>
      </w:r>
      <w:r>
        <w:t>.</w:t>
      </w:r>
      <w:r w:rsidR="00596421">
        <w:t xml:space="preserve"> The colours of the particles are selected </w:t>
      </w:r>
      <w:r w:rsidR="00247312">
        <w:t>based on the magnitude of the particle</w:t>
      </w:r>
      <w:r w:rsidR="005B6E09">
        <w:t>, with the wind simulation</w:t>
      </w:r>
      <w:r w:rsidR="00247312">
        <w:t xml:space="preserve"> </w:t>
      </w:r>
      <w:r w:rsidR="00596421">
        <w:t xml:space="preserve">using the same colour map as the wind colour </w:t>
      </w:r>
      <w:r w:rsidR="00E52E38">
        <w:t>overlay</w:t>
      </w:r>
      <w:r w:rsidR="005B6E09">
        <w:t>, and the current using the built-in velocity colour map.</w:t>
      </w:r>
    </w:p>
    <w:p w14:paraId="345C58C7" w14:textId="05CF0653" w:rsidR="005D0387" w:rsidRDefault="005B6E09" w:rsidP="00EB152C">
      <w:r>
        <w:rPr>
          <w:noProof/>
        </w:rPr>
        <w:lastRenderedPageBreak/>
        <mc:AlternateContent>
          <mc:Choice Requires="wpg">
            <w:drawing>
              <wp:anchor distT="0" distB="0" distL="114300" distR="114300" simplePos="0" relativeHeight="251669504" behindDoc="0" locked="0" layoutInCell="1" allowOverlap="1" wp14:anchorId="25D4F993" wp14:editId="7232476F">
                <wp:simplePos x="0" y="0"/>
                <wp:positionH relativeFrom="page">
                  <wp:align>center</wp:align>
                </wp:positionH>
                <wp:positionV relativeFrom="paragraph">
                  <wp:posOffset>992505</wp:posOffset>
                </wp:positionV>
                <wp:extent cx="4907915" cy="1835785"/>
                <wp:effectExtent l="0" t="0" r="6985" b="0"/>
                <wp:wrapTopAndBottom/>
                <wp:docPr id="2085991803" name="Group 6"/>
                <wp:cNvGraphicFramePr/>
                <a:graphic xmlns:a="http://schemas.openxmlformats.org/drawingml/2006/main">
                  <a:graphicData uri="http://schemas.microsoft.com/office/word/2010/wordprocessingGroup">
                    <wpg:wgp>
                      <wpg:cNvGrpSpPr/>
                      <wpg:grpSpPr>
                        <a:xfrm>
                          <a:off x="0" y="0"/>
                          <a:ext cx="4907915" cy="1835785"/>
                          <a:chOff x="0" y="-18717"/>
                          <a:chExt cx="4907915" cy="1836087"/>
                        </a:xfrm>
                      </wpg:grpSpPr>
                      <pic:pic xmlns:pic="http://schemas.openxmlformats.org/drawingml/2006/picture">
                        <pic:nvPicPr>
                          <pic:cNvPr id="820567029"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464310" y="-18717"/>
                            <a:ext cx="1986280" cy="1453515"/>
                          </a:xfrm>
                          <a:prstGeom prst="rect">
                            <a:avLst/>
                          </a:prstGeom>
                        </pic:spPr>
                      </pic:pic>
                      <wps:wsp>
                        <wps:cNvPr id="1908037364" name="Text Box 1"/>
                        <wps:cNvSpPr txBox="1"/>
                        <wps:spPr>
                          <a:xfrm>
                            <a:off x="0" y="1466850"/>
                            <a:ext cx="4907915" cy="350520"/>
                          </a:xfrm>
                          <a:prstGeom prst="rect">
                            <a:avLst/>
                          </a:prstGeom>
                          <a:solidFill>
                            <a:prstClr val="white"/>
                          </a:solidFill>
                          <a:ln>
                            <a:noFill/>
                          </a:ln>
                        </wps:spPr>
                        <wps:txbx>
                          <w:txbxContent>
                            <w:p w14:paraId="77BF08D0" w14:textId="77777777" w:rsidR="00AC02A2" w:rsidRDefault="00AC02A2" w:rsidP="00AC02A2">
                              <w:pPr>
                                <w:pStyle w:val="NoSpacing"/>
                                <w:jc w:val="center"/>
                                <w:rPr>
                                  <w:rFonts w:cs="Times"/>
                                </w:rPr>
                              </w:pPr>
                              <w:r w:rsidRPr="00BE1374">
                                <w:rPr>
                                  <w:rFonts w:cs="Times"/>
                                  <w:b/>
                                  <w:bCs/>
                                </w:rPr>
                                <w:t xml:space="preserve">Figure </w:t>
                              </w:r>
                              <w:r w:rsidRPr="00BE1374">
                                <w:rPr>
                                  <w:rFonts w:cs="Times"/>
                                  <w:b/>
                                  <w:bCs/>
                                </w:rPr>
                                <w:fldChar w:fldCharType="begin"/>
                              </w:r>
                              <w:r w:rsidRPr="00BE1374">
                                <w:rPr>
                                  <w:rFonts w:cs="Times"/>
                                  <w:b/>
                                  <w:bCs/>
                                </w:rPr>
                                <w:instrText xml:space="preserve"> SEQ Figure \* ARABIC </w:instrText>
                              </w:r>
                              <w:r w:rsidRPr="00BE1374">
                                <w:rPr>
                                  <w:rFonts w:cs="Times"/>
                                  <w:b/>
                                  <w:bCs/>
                                </w:rPr>
                                <w:fldChar w:fldCharType="separate"/>
                              </w:r>
                              <w:r>
                                <w:rPr>
                                  <w:rFonts w:cs="Times"/>
                                  <w:b/>
                                  <w:bCs/>
                                  <w:noProof/>
                                </w:rPr>
                                <w:t>4</w:t>
                              </w:r>
                              <w:r w:rsidRPr="00BE1374">
                                <w:rPr>
                                  <w:rFonts w:cs="Times"/>
                                  <w:b/>
                                  <w:bCs/>
                                </w:rPr>
                                <w:fldChar w:fldCharType="end"/>
                              </w:r>
                              <w:r>
                                <w:rPr>
                                  <w:rFonts w:cs="Times"/>
                                </w:rPr>
                                <w:t>: The particle renderer showing wind data on April 1</w:t>
                              </w:r>
                              <w:r w:rsidRPr="003E382C">
                                <w:rPr>
                                  <w:rFonts w:cs="Times"/>
                                  <w:vertAlign w:val="superscript"/>
                                </w:rPr>
                                <w:t>st</w:t>
                              </w:r>
                              <w:r w:rsidRPr="003E382C">
                                <w:rPr>
                                  <w:rFonts w:cs="Times"/>
                                </w:rPr>
                                <w:t xml:space="preserve"> of</w:t>
                              </w:r>
                              <w:r>
                                <w:rPr>
                                  <w:rFonts w:cs="Times"/>
                                </w:rPr>
                                <w:t xml:space="preserve"> 2026</w:t>
                              </w:r>
                            </w:p>
                            <w:p w14:paraId="76C1FB2F" w14:textId="77777777" w:rsidR="00AC02A2" w:rsidRPr="00CD1CAE" w:rsidRDefault="00AC02A2" w:rsidP="00AC02A2">
                              <w:pPr>
                                <w:pStyle w:val="NoSpacing"/>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5D4F993" id="Group 6" o:spid="_x0000_s1035" style="position:absolute;left:0;text-align:left;margin-left:0;margin-top:78.15pt;width:386.45pt;height:144.55pt;z-index:251669504;mso-position-horizontal:center;mso-position-horizontal-relative:page;mso-height-relative:margin" coordorigin=",-187" coordsize="49079,18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">
                <v:shape id="Picture 1" o:spid="_x0000_s1036" type="#_x0000_t75" style="position:absolute;left:14643;top:-187;width:19862;height:14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">
                  <v:imagedata r:id="rId16" o:title=""/>
                </v:shape>
                <v:shape id="Text Box 1" o:spid="_x0000_s1037" type="#_x0000_t202" style="position:absolute;top:14668;width:49079;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" stroked="f">
                  <v:textbox style="mso-fit-shape-to-text:t" inset="0,0,0,0">
                    <w:txbxContent>
                      <w:p w14:paraId="77BF08D0" w14:textId="77777777" w:rsidR="00AC02A2" w:rsidRDefault="00AC02A2" w:rsidP="00AC02A2">
                        <w:pPr>
                          <w:pStyle w:val="NoSpacing"/>
                          <w:jc w:val="center"/>
                          <w:rPr>
                            <w:rFonts w:cs="Times"/>
                          </w:rPr>
                        </w:pPr>
                        <w:r w:rsidRPr="00BE1374">
                          <w:rPr>
                            <w:rFonts w:cs="Times"/>
                            <w:b/>
                            <w:bCs/>
                          </w:rPr>
                          <w:t xml:space="preserve">Figure </w:t>
                        </w:r>
                        <w:r w:rsidRPr="00BE1374">
                          <w:rPr>
                            <w:rFonts w:cs="Times"/>
                            <w:b/>
                            <w:bCs/>
                          </w:rPr>
                          <w:fldChar w:fldCharType="begin"/>
                        </w:r>
                        <w:r w:rsidRPr="00BE1374">
                          <w:rPr>
                            <w:rFonts w:cs="Times"/>
                            <w:b/>
                            <w:bCs/>
                          </w:rPr>
                          <w:instrText xml:space="preserve"> SEQ Figure \* ARABIC </w:instrText>
                        </w:r>
                        <w:r w:rsidRPr="00BE1374">
                          <w:rPr>
                            <w:rFonts w:cs="Times"/>
                            <w:b/>
                            <w:bCs/>
                          </w:rPr>
                          <w:fldChar w:fldCharType="separate"/>
                        </w:r>
                        <w:r>
                          <w:rPr>
                            <w:rFonts w:cs="Times"/>
                            <w:b/>
                            <w:bCs/>
                            <w:noProof/>
                          </w:rPr>
                          <w:t>4</w:t>
                        </w:r>
                        <w:r w:rsidRPr="00BE1374">
                          <w:rPr>
                            <w:rFonts w:cs="Times"/>
                            <w:b/>
                            <w:bCs/>
                          </w:rPr>
                          <w:fldChar w:fldCharType="end"/>
                        </w:r>
                        <w:r>
                          <w:rPr>
                            <w:rFonts w:cs="Times"/>
                          </w:rPr>
                          <w:t>: The particle renderer showing wind data on April 1</w:t>
                        </w:r>
                        <w:r w:rsidRPr="003E382C">
                          <w:rPr>
                            <w:rFonts w:cs="Times"/>
                            <w:vertAlign w:val="superscript"/>
                          </w:rPr>
                          <w:t>st</w:t>
                        </w:r>
                        <w:r w:rsidRPr="003E382C">
                          <w:rPr>
                            <w:rFonts w:cs="Times"/>
                          </w:rPr>
                          <w:t xml:space="preserve"> of</w:t>
                        </w:r>
                        <w:r>
                          <w:rPr>
                            <w:rFonts w:cs="Times"/>
                          </w:rPr>
                          <w:t xml:space="preserve"> 2026</w:t>
                        </w:r>
                      </w:p>
                      <w:p w14:paraId="76C1FB2F" w14:textId="77777777" w:rsidR="00AC02A2" w:rsidRPr="00CD1CAE" w:rsidRDefault="00AC02A2" w:rsidP="00AC02A2">
                        <w:pPr>
                          <w:pStyle w:val="NoSpacing"/>
                          <w:jc w:val="center"/>
                        </w:pPr>
                      </w:p>
                    </w:txbxContent>
                  </v:textbox>
                </v:shape>
                <w10:wrap type="topAndBottom" anchorx="page"/>
              </v:group>
            </w:pict>
          </mc:Fallback>
        </mc:AlternateContent>
      </w:r>
      <w:r w:rsidR="00247312">
        <w:t xml:space="preserve">The colours </w:t>
      </w:r>
      <w:r w:rsidR="00AC02A2">
        <w:t xml:space="preserve">of the wind </w:t>
      </w:r>
      <w:r w:rsidR="00247312">
        <w:t xml:space="preserve">also </w:t>
      </w:r>
      <w:r w:rsidR="00E52E38">
        <w:t xml:space="preserve">align with the colour scale which is displayed if the ‘Show </w:t>
      </w:r>
      <w:proofErr w:type="spellStart"/>
      <w:r w:rsidR="00E52E38">
        <w:t>Color</w:t>
      </w:r>
      <w:proofErr w:type="spellEnd"/>
      <w:r w:rsidR="00E52E38">
        <w:t xml:space="preserve"> Scale’ option in the ‘Wind’ menu. The particle renderer shows the movement of the wind at a given time step, using time to show the direction of the wind.  This means that it is difficult for the renderer to show the data over time, as it already uses the time dimension to show the direction.  This leads to the data being hard to parse when it is played back using the timeline feature.</w:t>
      </w:r>
    </w:p>
    <w:p w14:paraId="6C285820" w14:textId="67C7849B" w:rsidR="00A94081" w:rsidRDefault="00A94081" w:rsidP="00A94081">
      <w:pPr>
        <w:pStyle w:val="Heading3"/>
      </w:pPr>
      <w:r>
        <w:t>Arrows and Wind barbs</w:t>
      </w:r>
    </w:p>
    <w:p w14:paraId="3431DD30" w14:textId="03B24B64" w:rsidR="00B003A2" w:rsidRPr="00EB152C" w:rsidRDefault="00A94081" w:rsidP="00B003A2">
      <w:r>
        <w:t xml:space="preserve">One way that the program visualises </w:t>
      </w:r>
      <w:r w:rsidR="00A72291">
        <w:t xml:space="preserve">the </w:t>
      </w:r>
      <w:r>
        <w:t>data is using SVG based pictograms</w:t>
      </w:r>
      <w:r w:rsidR="00A72291">
        <w:t>. The program uses wind barbs and current arrows to represent the wind and current values respectively, as these values are the only values that are vectors, and are hence the only values which require the representation of both magnitude and vectors.</w:t>
      </w:r>
      <w:r w:rsidR="00C16087">
        <w:t xml:space="preserve"> Unlike the particle renderer, the SVG based renderers don’t use time as an axis for data display, making them</w:t>
      </w:r>
      <w:r w:rsidR="00B003A2" w:rsidRPr="00B003A2">
        <w:t xml:space="preserve"> </w:t>
      </w:r>
      <w:r w:rsidR="00C16087">
        <w:t xml:space="preserve">much more useful when viewing the data over time. </w:t>
      </w:r>
      <w:r w:rsidR="00B003A2">
        <w:t>For performance reasons, as well as for the ability to correctly order the layers, all the SVG renderers (excluding the water-based renderers) are inside of a single react-leaflet SVG Layer, which saves on processing overhead for multiple layers, and allows for precise control of which layers render on top of other layers.</w:t>
      </w:r>
      <w:r w:rsidR="009C7A3A" w:rsidRPr="009C7A3A">
        <w:rPr>
          <w:noProof/>
        </w:rPr>
        <w:t xml:space="preserve"> </w:t>
      </w:r>
      <w:r w:rsidR="009C7A3A">
        <w:rPr>
          <w:noProof/>
        </w:rPr>
        <w:t>The arrows and wind barbs are rendered above the layers colour map layers where possible, within the exceptions</w:t>
      </w:r>
      <w:r w:rsidR="009C7A3A">
        <w:t xml:space="preserve"> set out in the section on oceanographic data rendering.</w:t>
      </w:r>
    </w:p>
    <w:p w14:paraId="42393D55" w14:textId="3BF3FB92" w:rsidR="00150A7E" w:rsidRDefault="00AC02A2" w:rsidP="00EB152C">
      <w:pPr>
        <w:rPr>
          <w:noProof/>
        </w:rPr>
      </w:pPr>
      <w:r>
        <w:rPr>
          <w:noProof/>
        </w:rPr>
        <mc:AlternateContent>
          <mc:Choice Requires="wpg">
            <w:drawing>
              <wp:anchor distT="0" distB="0" distL="114300" distR="114300" simplePos="0" relativeHeight="251667456" behindDoc="0" locked="0" layoutInCell="1" allowOverlap="1" wp14:anchorId="1A06E396" wp14:editId="5460E565">
                <wp:simplePos x="0" y="0"/>
                <wp:positionH relativeFrom="page">
                  <wp:align>center</wp:align>
                </wp:positionH>
                <wp:positionV relativeFrom="paragraph">
                  <wp:posOffset>1634490</wp:posOffset>
                </wp:positionV>
                <wp:extent cx="3533775" cy="1015365"/>
                <wp:effectExtent l="0" t="0" r="9525" b="0"/>
                <wp:wrapTopAndBottom/>
                <wp:docPr id="109644230" name="Group 8"/>
                <wp:cNvGraphicFramePr/>
                <a:graphic xmlns:a="http://schemas.openxmlformats.org/drawingml/2006/main">
                  <a:graphicData uri="http://schemas.microsoft.com/office/word/2010/wordprocessingGroup">
                    <wpg:wgp>
                      <wpg:cNvGrpSpPr/>
                      <wpg:grpSpPr>
                        <a:xfrm>
                          <a:off x="0" y="0"/>
                          <a:ext cx="3533775" cy="1015365"/>
                          <a:chOff x="0" y="0"/>
                          <a:chExt cx="3533775" cy="1015365"/>
                        </a:xfrm>
                      </wpg:grpSpPr>
                      <pic:pic xmlns:pic="http://schemas.openxmlformats.org/drawingml/2006/picture">
                        <pic:nvPicPr>
                          <pic:cNvPr id="1566011728"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rot="5400000">
                            <a:off x="1514475" y="-1514475"/>
                            <a:ext cx="504825" cy="3533775"/>
                          </a:xfrm>
                          <a:prstGeom prst="rect">
                            <a:avLst/>
                          </a:prstGeom>
                        </pic:spPr>
                      </pic:pic>
                      <wps:wsp>
                        <wps:cNvPr id="459797868" name="Text Box 1"/>
                        <wps:cNvSpPr txBox="1"/>
                        <wps:spPr>
                          <a:xfrm>
                            <a:off x="0" y="561975"/>
                            <a:ext cx="3533775" cy="453390"/>
                          </a:xfrm>
                          <a:prstGeom prst="rect">
                            <a:avLst/>
                          </a:prstGeom>
                          <a:solidFill>
                            <a:prstClr val="white"/>
                          </a:solidFill>
                          <a:ln>
                            <a:noFill/>
                          </a:ln>
                        </wps:spPr>
                        <wps:txbx>
                          <w:txbxContent>
                            <w:p w14:paraId="146B3E8A" w14:textId="02033413" w:rsidR="00A96F39" w:rsidRDefault="00A96F39" w:rsidP="00A96F39">
                              <w:pPr>
                                <w:pStyle w:val="NoSpacing"/>
                                <w:jc w:val="center"/>
                                <w:rPr>
                                  <w:rFonts w:cs="Times"/>
                                </w:rPr>
                              </w:pPr>
                              <w:bookmarkStart w:id="42" w:name="_Ref229735125"/>
                              <w:r w:rsidRPr="00A96F39">
                                <w:rPr>
                                  <w:rFonts w:cs="Times"/>
                                  <w:b/>
                                  <w:bCs/>
                                </w:rPr>
                                <w:t xml:space="preserve">Figure </w:t>
                              </w:r>
                              <w:r w:rsidRPr="00A96F39">
                                <w:rPr>
                                  <w:rFonts w:cs="Times"/>
                                  <w:b/>
                                  <w:bCs/>
                                </w:rPr>
                                <w:fldChar w:fldCharType="begin"/>
                              </w:r>
                              <w:r w:rsidRPr="00A96F39">
                                <w:rPr>
                                  <w:rFonts w:cs="Times"/>
                                  <w:b/>
                                  <w:bCs/>
                                </w:rPr>
                                <w:instrText xml:space="preserve"> SEQ Figure \* ARABIC </w:instrText>
                              </w:r>
                              <w:r w:rsidRPr="00A96F39">
                                <w:rPr>
                                  <w:rFonts w:cs="Times"/>
                                  <w:b/>
                                  <w:bCs/>
                                </w:rPr>
                                <w:fldChar w:fldCharType="separate"/>
                              </w:r>
                              <w:r w:rsidRPr="00A96F39">
                                <w:rPr>
                                  <w:rFonts w:cs="Times"/>
                                  <w:b/>
                                  <w:bCs/>
                                </w:rPr>
                                <w:t>5</w:t>
                              </w:r>
                              <w:r w:rsidRPr="00A96F39">
                                <w:rPr>
                                  <w:rFonts w:cs="Times"/>
                                  <w:b/>
                                  <w:bCs/>
                                </w:rPr>
                                <w:fldChar w:fldCharType="end"/>
                              </w:r>
                              <w:bookmarkEnd w:id="42"/>
                              <w:r>
                                <w:rPr>
                                  <w:rFonts w:cs="Times"/>
                                </w:rPr>
                                <w:t>: Wind barbs for 0, 5, 10, 15, 20, 50, 55, 60 and 100 knots</w:t>
                              </w:r>
                            </w:p>
                            <w:p w14:paraId="3F7E1F45" w14:textId="714AF864" w:rsidR="00A96F39" w:rsidRPr="003F1BA0" w:rsidRDefault="00A96F39" w:rsidP="00A96F39">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A06E396" id="Group 8" o:spid="_x0000_s1038" style="position:absolute;left:0;text-align:left;margin-left:0;margin-top:128.7pt;width:278.25pt;height:79.95pt;z-index:251667456;mso-position-horizontal:center;mso-position-horizontal-relative:page" coordsize="35337,10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">
                <v:shape id="Picture 1" o:spid="_x0000_s1039" type="#_x0000_t75" style="position:absolute;left:15145;top:-15145;width:5048;height:3533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">
                  <v:imagedata r:id="rId18" o:title=""/>
                </v:shape>
                <v:shape id="Text Box 1" o:spid="_x0000_s1040" type="#_x0000_t202" style="position:absolute;top:5619;width:35337;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" stroked="f">
                  <v:textbox inset="0,0,0,0">
                    <w:txbxContent>
                      <w:p w14:paraId="146B3E8A" w14:textId="02033413" w:rsidR="00A96F39" w:rsidRDefault="00A96F39" w:rsidP="00A96F39">
                        <w:pPr>
                          <w:pStyle w:val="NoSpacing"/>
                          <w:jc w:val="center"/>
                          <w:rPr>
                            <w:rFonts w:cs="Times"/>
                          </w:rPr>
                        </w:pPr>
                        <w:bookmarkStart w:id="43" w:name="_Ref229735125"/>
                        <w:r w:rsidRPr="00A96F39">
                          <w:rPr>
                            <w:rFonts w:cs="Times"/>
                            <w:b/>
                            <w:bCs/>
                          </w:rPr>
                          <w:t xml:space="preserve">Figure </w:t>
                        </w:r>
                        <w:r w:rsidRPr="00A96F39">
                          <w:rPr>
                            <w:rFonts w:cs="Times"/>
                            <w:b/>
                            <w:bCs/>
                          </w:rPr>
                          <w:fldChar w:fldCharType="begin"/>
                        </w:r>
                        <w:r w:rsidRPr="00A96F39">
                          <w:rPr>
                            <w:rFonts w:cs="Times"/>
                            <w:b/>
                            <w:bCs/>
                          </w:rPr>
                          <w:instrText xml:space="preserve"> SEQ Figure \* ARABIC </w:instrText>
                        </w:r>
                        <w:r w:rsidRPr="00A96F39">
                          <w:rPr>
                            <w:rFonts w:cs="Times"/>
                            <w:b/>
                            <w:bCs/>
                          </w:rPr>
                          <w:fldChar w:fldCharType="separate"/>
                        </w:r>
                        <w:r w:rsidRPr="00A96F39">
                          <w:rPr>
                            <w:rFonts w:cs="Times"/>
                            <w:b/>
                            <w:bCs/>
                          </w:rPr>
                          <w:t>5</w:t>
                        </w:r>
                        <w:r w:rsidRPr="00A96F39">
                          <w:rPr>
                            <w:rFonts w:cs="Times"/>
                            <w:b/>
                            <w:bCs/>
                          </w:rPr>
                          <w:fldChar w:fldCharType="end"/>
                        </w:r>
                        <w:bookmarkEnd w:id="43"/>
                        <w:r>
                          <w:rPr>
                            <w:rFonts w:cs="Times"/>
                          </w:rPr>
                          <w:t>: Wind barbs for 0, 5, 10, 15, 20, 50, 55, 60 and 100 knots</w:t>
                        </w:r>
                      </w:p>
                      <w:p w14:paraId="3F7E1F45" w14:textId="714AF864" w:rsidR="00A96F39" w:rsidRPr="003F1BA0" w:rsidRDefault="00A96F39" w:rsidP="00A96F39">
                        <w:pPr>
                          <w:pStyle w:val="Caption"/>
                        </w:pPr>
                      </w:p>
                    </w:txbxContent>
                  </v:textbox>
                </v:shape>
                <w10:wrap type="topAndBottom" anchorx="page"/>
              </v:group>
            </w:pict>
          </mc:Fallback>
        </mc:AlternateContent>
      </w:r>
      <w:r w:rsidR="000325C7">
        <w:t xml:space="preserve">Wind barbs </w:t>
      </w:r>
      <w:r w:rsidR="00A72291">
        <w:t>(</w:t>
      </w:r>
      <w:r w:rsidR="00A72291">
        <w:fldChar w:fldCharType="begin"/>
      </w:r>
      <w:r w:rsidR="00A72291">
        <w:instrText xml:space="preserve"> REF _Ref229735125 \h </w:instrText>
      </w:r>
      <w:r w:rsidR="00A72291">
        <w:fldChar w:fldCharType="separate"/>
      </w:r>
      <w:r w:rsidR="00A72291" w:rsidRPr="00A96F39">
        <w:rPr>
          <w:rFonts w:cs="Times"/>
          <w:b/>
          <w:bCs/>
        </w:rPr>
        <w:t>Figure 5</w:t>
      </w:r>
      <w:r w:rsidR="00A72291">
        <w:fldChar w:fldCharType="end"/>
      </w:r>
      <w:r w:rsidR="00A72291">
        <w:t xml:space="preserve">) </w:t>
      </w:r>
      <w:r w:rsidR="000325C7">
        <w:t xml:space="preserve">are a standard way to display anemological data </w:t>
      </w:r>
      <w:sdt>
        <w:sdtPr>
          <w:id w:val="-901288333"/>
          <w:citation/>
        </w:sdtPr>
        <w:sdtContent>
          <w:r w:rsidR="000325C7">
            <w:fldChar w:fldCharType="begin"/>
          </w:r>
          <w:r w:rsidR="000325C7">
            <w:instrText xml:space="preserve"> CITATION NOA26 \l 3081 </w:instrText>
          </w:r>
          <w:r w:rsidR="000325C7">
            <w:fldChar w:fldCharType="separate"/>
          </w:r>
          <w:r w:rsidR="000325C7">
            <w:rPr>
              <w:noProof/>
            </w:rPr>
            <w:t>(NOAA, 2026)</w:t>
          </w:r>
          <w:r w:rsidR="000325C7">
            <w:fldChar w:fldCharType="end"/>
          </w:r>
        </w:sdtContent>
      </w:sdt>
      <w:r w:rsidR="000325C7">
        <w:t xml:space="preserve">, that make use of </w:t>
      </w:r>
      <w:r w:rsidR="00035FBD">
        <w:t xml:space="preserve">a stem which consists of </w:t>
      </w:r>
      <w:r w:rsidR="00061664">
        <w:t>several</w:t>
      </w:r>
      <w:r w:rsidR="00035FBD">
        <w:t xml:space="preserve"> tails which are used to indicate the windspeed</w:t>
      </w:r>
      <w:r w:rsidR="00061664">
        <w:t>.</w:t>
      </w:r>
      <w:r w:rsidR="00061664" w:rsidRPr="00061664">
        <w:t xml:space="preserve"> </w:t>
      </w:r>
      <w:r w:rsidR="00061664">
        <w:t>If the wind speed is less than five knots,</w:t>
      </w:r>
      <w:r w:rsidR="00035FBD">
        <w:t xml:space="preserve"> </w:t>
      </w:r>
      <w:r w:rsidR="00061664">
        <w:t xml:space="preserve">a circle is displayed centred on the point the barb represents.  If it is larger than five knots, a stem pointing in the direction that the wind is coming from is drawn, </w:t>
      </w:r>
      <w:r w:rsidR="00035FBD">
        <w:t>with tail</w:t>
      </w:r>
      <w:r w:rsidR="00061664">
        <w:t>s</w:t>
      </w:r>
      <w:r w:rsidR="00035FBD">
        <w:t xml:space="preserve"> representing 10 knot</w:t>
      </w:r>
      <w:r w:rsidR="00061664">
        <w:t>s</w:t>
      </w:r>
      <w:r w:rsidR="00035FBD">
        <w:t xml:space="preserve">, and a half tail being used to indicate </w:t>
      </w:r>
      <w:r w:rsidR="00061664">
        <w:t>five knots.  If the wind speed is greater than 50 knots, a triangle is used on the stem instead of five tails.</w:t>
      </w:r>
      <w:r w:rsidR="00DC27EB">
        <w:t xml:space="preserve"> The data for the wind barbs is calculated the same way that the colour map is calculated, splitting the visible data into squares</w:t>
      </w:r>
      <w:r w:rsidR="00A96F39">
        <w:t>, averaging the data inside each square and using that to calculate the wind direction and speed.</w:t>
      </w:r>
      <w:r w:rsidR="00A96F39" w:rsidRPr="00A96F39">
        <w:rPr>
          <w:noProof/>
        </w:rPr>
        <w:t xml:space="preserve"> </w:t>
      </w:r>
    </w:p>
    <w:p w14:paraId="1F011E97" w14:textId="0267810C" w:rsidR="00A96F39" w:rsidRDefault="00150A7E" w:rsidP="000325C7">
      <w:pPr>
        <w:rPr>
          <w:noProof/>
        </w:rPr>
      </w:pPr>
      <w:r>
        <w:rPr>
          <w:noProof/>
        </w:rPr>
        <w:t xml:space="preserve">The wind barbs are also drawn using SVG, </w:t>
      </w:r>
      <w:r w:rsidR="00F754AE">
        <w:rPr>
          <w:noProof/>
        </w:rPr>
        <w:t>and similar to the colour map, because their resolution is tied to the visible data, they will automatically resize themselves such that their size on the screen stays</w:t>
      </w:r>
      <w:r w:rsidR="009D3FB5">
        <w:rPr>
          <w:noProof/>
        </w:rPr>
        <w:t xml:space="preserve"> the same proportionate to the data that is in view.  The wind barbs are also useful for comparing the data being represented with other sources of anemological data, as being standardised means that other sources, such as XY-Grib </w:t>
      </w:r>
      <w:sdt>
        <w:sdtPr>
          <w:rPr>
            <w:noProof/>
          </w:rPr>
          <w:id w:val="1013193673"/>
          <w:citation/>
        </w:sdtPr>
        <w:sdtContent>
          <w:r w:rsidR="009D3FB5">
            <w:rPr>
              <w:noProof/>
            </w:rPr>
            <w:fldChar w:fldCharType="begin"/>
          </w:r>
          <w:r w:rsidR="009D3FB5">
            <w:rPr>
              <w:noProof/>
            </w:rPr>
            <w:instrText xml:space="preserve"> CITATION Ope26 \l 3081 </w:instrText>
          </w:r>
          <w:r w:rsidR="009D3FB5">
            <w:rPr>
              <w:noProof/>
            </w:rPr>
            <w:fldChar w:fldCharType="separate"/>
          </w:r>
          <w:r w:rsidR="009D3FB5">
            <w:rPr>
              <w:noProof/>
            </w:rPr>
            <w:t>(OpenGribs, 2026)</w:t>
          </w:r>
          <w:r w:rsidR="009D3FB5">
            <w:rPr>
              <w:noProof/>
            </w:rPr>
            <w:fldChar w:fldCharType="end"/>
          </w:r>
        </w:sdtContent>
      </w:sdt>
      <w:r w:rsidR="009D3FB5">
        <w:rPr>
          <w:noProof/>
        </w:rPr>
        <w:t>, an open-source program designed to view grib files, which was used to test the validity of the</w:t>
      </w:r>
      <w:r w:rsidR="009A0FBD">
        <w:rPr>
          <w:noProof/>
        </w:rPr>
        <w:t xml:space="preserve"> data processing and representation.</w:t>
      </w:r>
      <w:r w:rsidR="007D67A1">
        <w:rPr>
          <w:noProof/>
        </w:rPr>
        <w:t xml:space="preserve">  One shortcoming of the wind barbs is that it can be difficult to parse the magnitude of the wind at a glance, as a magnitude of 15 to 35 is only represented by two tails – meaning that when the data is shown for a short, like when data over time is shown, it can be hard to discern the trends of windspeed.</w:t>
      </w:r>
    </w:p>
    <w:p w14:paraId="47790FF2" w14:textId="3DE278DD" w:rsidR="00B003A2" w:rsidRDefault="00B003A2" w:rsidP="000325C7">
      <w:pPr>
        <w:rPr>
          <w:noProof/>
        </w:rPr>
      </w:pPr>
      <w:r>
        <w:rPr>
          <w:noProof/>
        </w:rPr>
        <w:lastRenderedPageBreak/>
        <w:t xml:space="preserve">The arrows used to represent the current are rendered in much the same way. The arrows are used to show the way that the </w:t>
      </w:r>
      <w:r w:rsidR="005B6E09">
        <w:rPr>
          <w:noProof/>
        </w:rPr>
        <w:t>oceanic currents are moving, with the size of the arrow being used to demonstrate the magnitude of the current.  These arrows are rendered in either light blue or dark blue</w:t>
      </w:r>
      <w:r w:rsidR="006B4114">
        <w:rPr>
          <w:noProof/>
        </w:rPr>
        <w:t xml:space="preserve">, based on the colour of the background for visiblity.  The current data given for each region is smaller than the wind and temperature data, which means that the current data averager needs to be able to deal with </w:t>
      </w:r>
      <w:r w:rsidR="004A5552">
        <w:rPr>
          <w:noProof/>
        </w:rPr>
        <w:t xml:space="preserve">empty values, which are represented as ‘NaN’ values, a floating point number which represents something that is not a number.  To deal with this, when the data is averaged for the square the current arrow is contained in, the amount of empty values </w:t>
      </w:r>
      <w:r w:rsidR="007956B6">
        <w:rPr>
          <w:noProof/>
        </w:rPr>
        <w:t>is stored, and the data is discarded if a certain threshold is met.</w:t>
      </w:r>
    </w:p>
    <w:p w14:paraId="60D2EE28" w14:textId="638FC3F0" w:rsidR="00D40DA5" w:rsidRDefault="009C7A3A" w:rsidP="00D40DA5">
      <w:pPr>
        <w:pStyle w:val="Heading3"/>
      </w:pPr>
      <w:r>
        <w:t>Heat</w:t>
      </w:r>
      <w:r w:rsidR="00A94081">
        <w:t>map</w:t>
      </w:r>
      <w:r w:rsidR="007D67A1">
        <w:t>s</w:t>
      </w:r>
    </w:p>
    <w:p w14:paraId="7754B37B" w14:textId="603C183B" w:rsidR="009C7A3A" w:rsidRPr="009C7A3A" w:rsidRDefault="009C7A3A" w:rsidP="009C7A3A">
      <w:r>
        <w:t>Heatmaps</w:t>
      </w:r>
      <w:r w:rsidR="00C16087">
        <w:t xml:space="preserve"> are the third way that the data can be displayed on the map.  The three datapoints that are heat mapped are the </w:t>
      </w:r>
      <w:r w:rsidR="0006384C">
        <w:t>surface temperature, the ocean temperature and the surface windspeed. The temperature naturally lends itself to the being displayed by heatmap, but the decision to render the windspeed is more novel.  The windspeed being rendered as a heatmap is a direct product of the shortcoming</w:t>
      </w:r>
      <w:r w:rsidR="007D67A1">
        <w:t>s of the particle rendering and the wind barbs. As mentioned above, there is a fundamental limitation for using the wind particles over time, and the magnitude can be hard to glean from the wind barbs when they are changing at pace. The windspeed heatmap aims to fix this by providing a representation of magnitude in a way that is easy to understand quickly.</w:t>
      </w:r>
    </w:p>
    <w:p w14:paraId="2C476E15" w14:textId="7B9B0E9C" w:rsidR="009A0FBD" w:rsidRDefault="00A94081" w:rsidP="009A0FBD">
      <w:r>
        <w:t xml:space="preserve">The </w:t>
      </w:r>
      <w:r w:rsidR="0006384C">
        <w:t xml:space="preserve">heat </w:t>
      </w:r>
      <w:r>
        <w:t>map</w:t>
      </w:r>
      <w:r w:rsidR="0006384C">
        <w:t>s</w:t>
      </w:r>
      <w:r>
        <w:t xml:space="preserve"> lend </w:t>
      </w:r>
      <w:r w:rsidR="0006384C">
        <w:t xml:space="preserve">themselves </w:t>
      </w:r>
      <w:r>
        <w:t>to displaying the data over time</w:t>
      </w:r>
      <w:r w:rsidR="0006384C">
        <w:t>, similar to the SVG based pictograms</w:t>
      </w:r>
      <w:r>
        <w:t xml:space="preserve">, as </w:t>
      </w:r>
      <w:r w:rsidR="0006384C">
        <w:t xml:space="preserve">they </w:t>
      </w:r>
      <w:r>
        <w:t xml:space="preserve">do not make use of time to display any data.  The </w:t>
      </w:r>
      <w:r w:rsidR="0006384C">
        <w:t xml:space="preserve">heat </w:t>
      </w:r>
      <w:r>
        <w:t>map</w:t>
      </w:r>
      <w:r w:rsidR="0006384C">
        <w:t>s</w:t>
      </w:r>
      <w:r>
        <w:t xml:space="preserve"> work by using an SVG layer, provided by react-leaflet, which spans the width of the data frame</w:t>
      </w:r>
      <w:r w:rsidR="0006384C">
        <w:t xml:space="preserve"> that is visible</w:t>
      </w:r>
      <w:r>
        <w:t>, and is then divided into equal squares based on the ‘Resolution’ setting which is provided by the wind menu.  These squares then average all temperature values which land within their bounds and show this averaged value. The number of squares is tied to the amount of the data visible on the screen, with the ‘Resolution’ setting determining the maximum number of squares on the larger edge of the data boundary.  This means that as the user zooms in, each square becomes more accurate, as each square will be smaller relative to the total area of the data.</w:t>
      </w:r>
    </w:p>
    <w:p w14:paraId="6F1E5314" w14:textId="541F74E7" w:rsidR="000A4CAD" w:rsidRDefault="00323D76" w:rsidP="00323D76">
      <w:r>
        <w:t xml:space="preserve">There are two colour scales which the program makes use of: one scale for the wind speed, and one scale for the temperature.  Both colour scales are not linear but are instead hand-crafted to best show the variance in values.  The temperature colour scale is generated using a set of key points for hue, luminance and chroma individually.  These key points were selected based on the work presented by the Environmental Systems Research Institute (ESRI), which gives directions on how to create a strong colour gradient using variance in lightness as well as hue </w:t>
      </w:r>
      <w:sdt>
        <w:sdtPr>
          <w:id w:val="-824976432"/>
          <w:citation/>
        </w:sdtPr>
        <w:sdtContent>
          <w:r>
            <w:fldChar w:fldCharType="begin"/>
          </w:r>
          <w:r>
            <w:instrText xml:space="preserve"> CITATION ESR22 \l 3081 </w:instrText>
          </w:r>
          <w:r>
            <w:fldChar w:fldCharType="separate"/>
          </w:r>
          <w:r>
            <w:rPr>
              <w:noProof/>
            </w:rPr>
            <w:t>(ESRI, 2022)</w:t>
          </w:r>
          <w:r>
            <w:fldChar w:fldCharType="end"/>
          </w:r>
        </w:sdtContent>
      </w:sdt>
      <w:r>
        <w:t xml:space="preserve">. The colour gradient which is generated makes use of the OKLCH colour space, which is a colour space similar to HSV, but is perceptually linear </w:t>
      </w:r>
      <w:sdt>
        <w:sdtPr>
          <w:id w:val="-586841044"/>
          <w:citation/>
        </w:sdtPr>
        <w:sdtContent>
          <w:r>
            <w:fldChar w:fldCharType="begin"/>
          </w:r>
          <w:r>
            <w:instrText xml:space="preserve"> CITATION Wik26 \l 3081 </w:instrText>
          </w:r>
          <w:r>
            <w:fldChar w:fldCharType="separate"/>
          </w:r>
          <w:r>
            <w:rPr>
              <w:noProof/>
            </w:rPr>
            <w:t>(Wikipedia, 2026)</w:t>
          </w:r>
          <w:r>
            <w:fldChar w:fldCharType="end"/>
          </w:r>
        </w:sdtContent>
      </w:sdt>
      <w:r>
        <w:t>, meaning that the changing the hue value without changing the luminance value does not affect the perceived brightness to the human eye.  In contrast to this, HSV is not perceptually linear, meaning that, the brightness of colours in the blue to green and green to yellow sections of the colour spectrum appeared different to that in the yellow to red and red to magenta areas, making controlling the lightness by hand more difficult.</w:t>
      </w:r>
      <w:r w:rsidR="0025236A">
        <w:t xml:space="preserve"> </w:t>
      </w:r>
    </w:p>
    <w:p w14:paraId="7A0347CB" w14:textId="32835776" w:rsidR="00061664" w:rsidRDefault="002013E5" w:rsidP="007D67A1">
      <w:r>
        <w:t>On top of this issue, the temperature scale also suffered from a lack of total colours</w:t>
      </w:r>
      <w:r w:rsidR="00023F8D">
        <w:t>.  A</w:t>
      </w:r>
      <w:r>
        <w:t xml:space="preserve">s temperatures can realistically range from -5 to </w:t>
      </w:r>
      <w:r w:rsidR="00023F8D">
        <w:t>45 in Western Australia, the scale needed to be able to handle these extremes without wrapping back on itself, whilst still being able to show the difference between common values with enough resolution that they can be meaningfully interpreted. To solve this problem, the colour scale also makes use of the saturation value, to fade low temperatures from dark blue into</w:t>
      </w:r>
      <w:r w:rsidR="000A4CAD">
        <w:t xml:space="preserve"> white</w:t>
      </w:r>
      <w:r w:rsidR="0025236A">
        <w:t>, and to limit the hue of high temperatures so that they never swing past purple but instead darken them so that they become black at approximately 70°C.</w:t>
      </w:r>
    </w:p>
    <w:p w14:paraId="2C483C9A" w14:textId="1950C2BC" w:rsidR="00D40DA5" w:rsidRDefault="00A94081" w:rsidP="00D40DA5">
      <w:pPr>
        <w:pStyle w:val="Heading3"/>
      </w:pPr>
      <w:r>
        <w:t>Coastline Interaction</w:t>
      </w:r>
    </w:p>
    <w:p w14:paraId="2D86DF7D" w14:textId="77777777" w:rsidR="00840216" w:rsidRDefault="0025236A" w:rsidP="0025236A">
      <w:r>
        <w:t xml:space="preserve">One of the biggest issues that wasn’t anticipated was the issue of oceanographic products not taking into account the boundary between land and ocean.  Because of the average based rendering of both </w:t>
      </w:r>
      <w:r>
        <w:lastRenderedPageBreak/>
        <w:t xml:space="preserve">the current arrows and the ocean temperature heatmap, data points which were on the edge of the coastline of the mainland and it’s surrounding islands would sometimes render over land, where they should not be viewed as they are nonsensical.  Compounding this, the dataset representing the greater Western Australian Coast does not appear to consider Rottnest Island a land mass, as it has values populated for current and ocean temperature.  Furthermore, the technique to translate the curvilinear graph to a pure linear graph set out in section </w:t>
      </w:r>
      <w:r>
        <w:fldChar w:fldCharType="begin"/>
      </w:r>
      <w:r>
        <w:instrText xml:space="preserve"> REF _Ref229788445 \r \h </w:instrText>
      </w:r>
      <w:r>
        <w:fldChar w:fldCharType="separate"/>
      </w:r>
      <w:r>
        <w:t>4.1.5</w:t>
      </w:r>
      <w:r>
        <w:fldChar w:fldCharType="end"/>
      </w:r>
      <w:r>
        <w:t xml:space="preserve"> leads to even more values where they do not belong.  This issue was one of the hardest to overcome, and the solution which was settled on was not a satisfying one, leaving plenty of room for future improvement.  </w:t>
      </w:r>
    </w:p>
    <w:p w14:paraId="091075C5" w14:textId="77777777" w:rsidR="004266A3" w:rsidRDefault="0025236A" w:rsidP="0025236A">
      <w:r>
        <w:t xml:space="preserve">The first attempt which was taken to </w:t>
      </w:r>
      <w:r w:rsidR="00840216">
        <w:t xml:space="preserve">try to rectify the issue was to take a map of the Australian coastline, which the Australian Government provides free of charge </w:t>
      </w:r>
      <w:sdt>
        <w:sdtPr>
          <w:id w:val="-546376546"/>
          <w:citation/>
        </w:sdtPr>
        <w:sdtContent>
          <w:r w:rsidR="00840216">
            <w:fldChar w:fldCharType="begin"/>
          </w:r>
          <w:r w:rsidR="00840216">
            <w:instrText xml:space="preserve"> CITATION Aus26 \l 3081 </w:instrText>
          </w:r>
          <w:r w:rsidR="00840216">
            <w:fldChar w:fldCharType="separate"/>
          </w:r>
          <w:r w:rsidR="00840216">
            <w:rPr>
              <w:noProof/>
            </w:rPr>
            <w:t>(Australian Government, 2026)</w:t>
          </w:r>
          <w:r w:rsidR="00840216">
            <w:fldChar w:fldCharType="end"/>
          </w:r>
        </w:sdtContent>
      </w:sdt>
      <w:r w:rsidR="00840216">
        <w:t xml:space="preserve">, and use that to cut datapoints which are inside the coastline and then only render those values which don’t land inside the shape.  However, this came with many drawbacks.  Firstly, the data provided by the government is in shapefile form, which does not have wide support in JavaScript, which has a much stronger support for GeoJSON </w:t>
      </w:r>
      <w:sdt>
        <w:sdtPr>
          <w:id w:val="1773662515"/>
          <w:citation/>
        </w:sdtPr>
        <w:sdtContent>
          <w:r w:rsidR="00840216">
            <w:fldChar w:fldCharType="begin"/>
          </w:r>
          <w:r w:rsidR="00840216">
            <w:instrText xml:space="preserve"> CITATION IET16 \l 3081 </w:instrText>
          </w:r>
          <w:r w:rsidR="00840216">
            <w:fldChar w:fldCharType="separate"/>
          </w:r>
          <w:r w:rsidR="00840216">
            <w:rPr>
              <w:noProof/>
            </w:rPr>
            <w:t>(IETF, 2016)</w:t>
          </w:r>
          <w:r w:rsidR="00840216">
            <w:fldChar w:fldCharType="end"/>
          </w:r>
        </w:sdtContent>
      </w:sdt>
      <w:r w:rsidR="00840216">
        <w:t>, which is a specification for a JSON format specifically for geological representation</w:t>
      </w:r>
      <w:r w:rsidR="00EF6A2C">
        <w:t xml:space="preserve">.  </w:t>
      </w:r>
    </w:p>
    <w:p w14:paraId="4CE02CE7" w14:textId="77777777" w:rsidR="004266A3" w:rsidRDefault="00EF6A2C" w:rsidP="0025236A">
      <w:r>
        <w:t>Converting to GeoJSON is not an impossible hurdle to overcome, but the next issue was the size of the file.  When converted to GeoJSON, the coastline was upwards of 40MB, which was causing performance issues when it was being loaded.  To mitigate this, the file is now pre-processed into the area which overlaps with the largest data window that is on the THREDDS server, and all island</w:t>
      </w:r>
      <w:r w:rsidR="004266A3">
        <w:t xml:space="preserve">s which are too small are thrown out to reduce file size.  </w:t>
      </w:r>
    </w:p>
    <w:p w14:paraId="03A08F7E" w14:textId="5782B82B" w:rsidR="0025236A" w:rsidRPr="0025236A" w:rsidRDefault="004266A3" w:rsidP="0025236A">
      <w:r>
        <w:t xml:space="preserve">The final issue with this approach, which proved insurmountable, was the performance of checking if a given point was inside the land.  The complex geometry of the West Australian coast meant that checking each point was in the hundreds of milliseconds, which compounded quickly considering that the smallest data window contained approximately 14 thousand points.  The performance was such a bottleneck that even after creating a bounding box around coastal areas, first checking points against the simplified bounding box before checking them against the complex geometry proved too expensive to meet the real-time rendering requirement imposed in section </w:t>
      </w:r>
      <w:r>
        <w:fldChar w:fldCharType="begin"/>
      </w:r>
      <w:r>
        <w:instrText xml:space="preserve"> REF _Ref229789472 \r \h </w:instrText>
      </w:r>
      <w:r>
        <w:fldChar w:fldCharType="separate"/>
      </w:r>
      <w:r>
        <w:t>3.2</w:t>
      </w:r>
      <w:r>
        <w:fldChar w:fldCharType="end"/>
      </w:r>
      <w:r>
        <w:t>.</w:t>
      </w:r>
    </w:p>
    <w:p w14:paraId="53713B5F" w14:textId="4A24753E" w:rsidR="00D40DA5" w:rsidRDefault="00D40DA5" w:rsidP="00D40DA5">
      <w:pPr>
        <w:pStyle w:val="Heading3"/>
      </w:pPr>
      <w:r>
        <w:t>Specific Point Graph</w:t>
      </w:r>
    </w:p>
    <w:p w14:paraId="2726A967" w14:textId="77777777" w:rsidR="00A95F2E" w:rsidRPr="00A95F2E" w:rsidRDefault="00A95F2E" w:rsidP="00A95F2E"/>
    <w:p w14:paraId="13A74711" w14:textId="77777777" w:rsidR="00A95F2E" w:rsidRDefault="00A95F2E" w:rsidP="00A95F2E">
      <w:pPr>
        <w:pStyle w:val="Heading3"/>
      </w:pPr>
      <w:bookmarkStart w:id="44" w:name="_Ref229788445"/>
      <w:r>
        <w:t>Backend Data Processing</w:t>
      </w:r>
      <w:bookmarkEnd w:id="44"/>
    </w:p>
    <w:p w14:paraId="28142BBC" w14:textId="6DF2C0BD" w:rsidR="007F46CB" w:rsidRDefault="00A95F2E" w:rsidP="007F46CB">
      <w:r>
        <w:t xml:space="preserve">The way that the webpage receives the data </w:t>
      </w:r>
      <w:r w:rsidR="00E2287A">
        <w:t xml:space="preserve">is through an intermediate backend which is hosted on the same server as the frontend.  </w:t>
      </w:r>
      <w:r w:rsidR="00484DEF">
        <w:t>This design decision is to allow for a caching system, as well as to allow for avoiding cross-origin resource sharing issues (CORS) from the backend.  When the user requests the data for a specific day and region, the backend first checks if it has previously fetched and processed the relevant data</w:t>
      </w:r>
      <w:r w:rsidR="00FC44B9">
        <w:t>.  The data is cached by saving the final data into the ‘</w:t>
      </w:r>
      <w:proofErr w:type="spellStart"/>
      <w:r w:rsidR="00FC44B9">
        <w:t>cachedResponses</w:t>
      </w:r>
      <w:proofErr w:type="spellEnd"/>
      <w:r w:rsidR="00FC44B9">
        <w:t>’ folder as a JSON file.  If the data is not in the cache, it then goes out to fetch the relevant data from the THREDDS server</w:t>
      </w:r>
      <w:r w:rsidR="00323D76">
        <w:t xml:space="preserve"> using </w:t>
      </w:r>
      <w:proofErr w:type="spellStart"/>
      <w:r w:rsidR="00323D76">
        <w:t>jsDAP</w:t>
      </w:r>
      <w:proofErr w:type="spellEnd"/>
      <w:r w:rsidR="00323D76">
        <w:t xml:space="preserve"> </w:t>
      </w:r>
      <w:sdt>
        <w:sdtPr>
          <w:id w:val="-1696372274"/>
          <w:citation/>
        </w:sdtPr>
        <w:sdtContent>
          <w:r w:rsidR="00323D76">
            <w:fldChar w:fldCharType="begin"/>
          </w:r>
          <w:r w:rsidR="00323D76">
            <w:instrText xml:space="preserve"> CITATION stc \l 3081 </w:instrText>
          </w:r>
          <w:r w:rsidR="00323D76">
            <w:fldChar w:fldCharType="separate"/>
          </w:r>
          <w:r w:rsidR="00323D76">
            <w:rPr>
              <w:noProof/>
            </w:rPr>
            <w:t>(stcorp, 2006)</w:t>
          </w:r>
          <w:r w:rsidR="00323D76">
            <w:fldChar w:fldCharType="end"/>
          </w:r>
        </w:sdtContent>
      </w:sdt>
      <w:r w:rsidR="00323D76">
        <w:t xml:space="preserve">, a web requesting wrapper that is designed for </w:t>
      </w:r>
      <w:r w:rsidR="00FB0292">
        <w:t xml:space="preserve">accessing netCDF files through OPeNDAP.  The data is requested based on a hardcoded list of parameters which correspond to the specific parameters the visualisation requires.  The data then gets reshaped into an array of GRIB frames, which the particle renderer requires.  If the grid used by the netCDF data is linear, this conversion is simple, but if it is curvilinear, there are extra steps required to coerce the data into a </w:t>
      </w:r>
      <w:r w:rsidR="0078476C">
        <w:t>linear grid.</w:t>
      </w:r>
    </w:p>
    <w:p w14:paraId="2018C8E5" w14:textId="42F53908" w:rsidR="00FB0292" w:rsidRDefault="00FB0292" w:rsidP="007F46CB">
      <w:r>
        <w:t xml:space="preserve">The process of turning the curvilinear grid into a traditional grid was another point of friction for the project, as many of the early solutions suffered from being highly performance intensive, which lead to unreasonable wait times from the client.  The first issue was that the amount of data received for the larger area’s oceanographic metrics was enough to almost immediately crash the backend during processing. Because of the sheer volume of data that requesting every point requires (somewhere in the order of 200 megabytes), the server requests every third latitude point and every fourth longitude </w:t>
      </w:r>
      <w:r>
        <w:lastRenderedPageBreak/>
        <w:t xml:space="preserve">point.  Once this hurdle was overcome, there was the issue of aligning the grid. One method that was attempted was calculating the closest </w:t>
      </w:r>
      <w:r w:rsidR="00087AB1">
        <w:t xml:space="preserve">data value </w:t>
      </w:r>
      <w:r>
        <w:t xml:space="preserve">to each </w:t>
      </w:r>
      <w:r w:rsidR="00087AB1">
        <w:t>output latitude and longitude and using that value, but that was too slow to be practical.  The next method which was implemented was the same process but executed the other way around; snapping each point in the input array to its closest output point. Whilst much more performant, this left rows and columns of unpopulated data, where the points around them had all snapped away from them, leaving them valueless.  The final solution involved using the same snapping to the closest grid point, and filling these holes with the averages of the points which are around it, allowing for a performant solution that, whilst not perfectly accurate, leaves no empty values and is close enough that a visual representation of the data is essentially identical to that of the complete data.</w:t>
      </w:r>
    </w:p>
    <w:p w14:paraId="2A29085F" w14:textId="627067E6" w:rsidR="00087AB1" w:rsidRDefault="00087AB1" w:rsidP="007F46CB">
      <w:r>
        <w:t>Once the realignment of the grid is done</w:t>
      </w:r>
      <w:r w:rsidR="0078476C">
        <w:t>, the grid is combined with a generated GRIB header which includes the fields that the renderers require, then the file is saved to the aforementioned ‘</w:t>
      </w:r>
      <w:proofErr w:type="spellStart"/>
      <w:r w:rsidR="0078476C">
        <w:t>cachedResponses</w:t>
      </w:r>
      <w:proofErr w:type="spellEnd"/>
      <w:r w:rsidR="0078476C">
        <w:t>’ folder as a JSON file.  When the file is added to the cache, it checks to see the number of files in the cache, and if it is greater than 40, it deletes the oldest file. As the average file size is approximately 50 megabytes, the cache can get up to approximately 2 gigabytes.  The cache is also kept in a docker volume, meaning that it is persistent between sessions.</w:t>
      </w:r>
    </w:p>
    <w:p w14:paraId="2452D5B0" w14:textId="0BEB0EC7" w:rsidR="0078476C" w:rsidRPr="007F46CB" w:rsidRDefault="0078476C" w:rsidP="007F46CB">
      <w:r>
        <w:t xml:space="preserve">The backend also automatically polls the next 6 days’ worth of data for both the </w:t>
      </w:r>
    </w:p>
    <w:p w14:paraId="409816D2" w14:textId="77777777" w:rsidR="007F46CB" w:rsidRDefault="007F46CB" w:rsidP="007F46CB">
      <w:pPr>
        <w:pStyle w:val="Heading3"/>
      </w:pPr>
      <w:r>
        <w:t>UI and General Settings</w:t>
      </w:r>
    </w:p>
    <w:p w14:paraId="25B04D82" w14:textId="2F2DAB2C" w:rsidR="007F46CB" w:rsidRDefault="007F46CB" w:rsidP="007F46CB">
      <w:pPr>
        <w:spacing w:after="0"/>
      </w:pPr>
      <w:r>
        <w:t>The user interface of the website is fairly minimal, as most of the attention of the user is going to be focused on the map.  It consists of a menu bar which contains:</w:t>
      </w:r>
    </w:p>
    <w:p w14:paraId="779A382F" w14:textId="77777777" w:rsidR="007F46CB" w:rsidRDefault="007F46CB" w:rsidP="007F46CB">
      <w:pPr>
        <w:pStyle w:val="ListParagraph"/>
        <w:numPr>
          <w:ilvl w:val="0"/>
          <w:numId w:val="46"/>
        </w:numPr>
      </w:pPr>
      <w:r>
        <w:t>A ‘File’ menu, where you can select the data source for the visualiser;</w:t>
      </w:r>
    </w:p>
    <w:p w14:paraId="726A599C" w14:textId="77777777" w:rsidR="007F46CB" w:rsidRDefault="007F46CB" w:rsidP="007F46CB">
      <w:pPr>
        <w:pStyle w:val="ListParagraph"/>
        <w:numPr>
          <w:ilvl w:val="0"/>
          <w:numId w:val="46"/>
        </w:numPr>
      </w:pPr>
      <w:r>
        <w:t>A ‘Units’ menu, where you can select the units for the data display;</w:t>
      </w:r>
    </w:p>
    <w:p w14:paraId="74FC9D4B" w14:textId="77777777" w:rsidR="007F46CB" w:rsidRDefault="007F46CB" w:rsidP="007F46CB">
      <w:pPr>
        <w:pStyle w:val="ListParagraph"/>
        <w:numPr>
          <w:ilvl w:val="0"/>
          <w:numId w:val="46"/>
        </w:numPr>
      </w:pPr>
      <w:r>
        <w:t>A ‘Renderers’ menu, where you can select the current data visualisation methods;</w:t>
      </w:r>
    </w:p>
    <w:p w14:paraId="1A2B4E8B" w14:textId="77777777" w:rsidR="007F46CB" w:rsidRDefault="007F46CB" w:rsidP="007F46CB">
      <w:pPr>
        <w:pStyle w:val="ListParagraph"/>
        <w:numPr>
          <w:ilvl w:val="0"/>
          <w:numId w:val="46"/>
        </w:numPr>
      </w:pPr>
      <w:r>
        <w:t>‘Wind’, ‘Ocean’ and ‘Temperature’ menus, where you can configure the settings for each category of visualisation;</w:t>
      </w:r>
    </w:p>
    <w:p w14:paraId="0A70ED8F" w14:textId="77777777" w:rsidR="007F46CB" w:rsidRDefault="007F46CB" w:rsidP="007F46CB">
      <w:pPr>
        <w:pStyle w:val="ListParagraph"/>
        <w:numPr>
          <w:ilvl w:val="0"/>
          <w:numId w:val="46"/>
        </w:numPr>
      </w:pPr>
      <w:r>
        <w:t>A ‘Graphs’ menu, where you can enable and configure the point grapher; and</w:t>
      </w:r>
    </w:p>
    <w:p w14:paraId="2956503B" w14:textId="77777777" w:rsidR="007F46CB" w:rsidRDefault="007F46CB" w:rsidP="007F46CB">
      <w:pPr>
        <w:pStyle w:val="ListParagraph"/>
        <w:numPr>
          <w:ilvl w:val="0"/>
          <w:numId w:val="46"/>
        </w:numPr>
      </w:pPr>
      <w:r>
        <w:t>A ‘View’ menu, where you can configure various viewing related options.</w:t>
      </w:r>
    </w:p>
    <w:p w14:paraId="6F50B3A2" w14:textId="732B5A0E" w:rsidR="007F46CB" w:rsidRDefault="007F46CB" w:rsidP="007F46CB">
      <w:r>
        <w:t>These menus are all displayed as a top bar with drop downs, and all responsively display the current value of the setting that they control.</w:t>
      </w:r>
      <w:r w:rsidR="00596421" w:rsidRPr="00596421">
        <w:t xml:space="preserve"> </w:t>
      </w:r>
      <w:r w:rsidR="00596421">
        <w:t xml:space="preserve">These settings are stored in the browser’s </w:t>
      </w:r>
      <w:proofErr w:type="spellStart"/>
      <w:r w:rsidR="00596421" w:rsidRPr="00596421">
        <w:rPr>
          <w:rFonts w:ascii="JetBrains Mono" w:hAnsi="JetBrains Mono"/>
          <w:sz w:val="20"/>
          <w:szCs w:val="20"/>
        </w:rPr>
        <w:t>local</w:t>
      </w:r>
      <w:r w:rsidR="00596421">
        <w:rPr>
          <w:rFonts w:ascii="JetBrains Mono" w:hAnsi="JetBrains Mono"/>
          <w:sz w:val="20"/>
          <w:szCs w:val="20"/>
        </w:rPr>
        <w:t>S</w:t>
      </w:r>
      <w:r w:rsidR="00596421" w:rsidRPr="00596421">
        <w:rPr>
          <w:rFonts w:ascii="JetBrains Mono" w:hAnsi="JetBrains Mono"/>
          <w:sz w:val="20"/>
          <w:szCs w:val="20"/>
        </w:rPr>
        <w:t>torage</w:t>
      </w:r>
      <w:proofErr w:type="spellEnd"/>
      <w:r w:rsidR="00596421">
        <w:t>, which allows for it to be persistent without requiring it to be stored on the server.</w:t>
      </w:r>
      <w:r w:rsidR="000F5BF0">
        <w:t xml:space="preserve">  The settings are then revealed to the program using a react context, which makes them accessible wherever they might be needed.</w:t>
      </w:r>
      <w:r w:rsidR="00596421">
        <w:t xml:space="preserve">  </w:t>
      </w:r>
    </w:p>
    <w:p w14:paraId="7D0828B3" w14:textId="057E2757" w:rsidR="007F46CB" w:rsidRDefault="007F46CB" w:rsidP="007F46CB">
      <w:r>
        <w:t xml:space="preserve">The ‘View’ menu contains the option to demarcate the boundary of the data, which simply draws a square around the edge of the largest data frame </w:t>
      </w:r>
      <w:r w:rsidR="00EB152C">
        <w:t>for the given data and data source.  This was mainly used for testing, but there was no cost to keeping it as an option, so it was not removed.  The view menu also contains the dark mode setting, which can be used to set the site to either light mode or dark mode, to help with the user experience for people using the site in low-light environments.</w:t>
      </w:r>
    </w:p>
    <w:p w14:paraId="060843A5" w14:textId="6F911181" w:rsidR="007F46CB" w:rsidRPr="00043603" w:rsidRDefault="007F46CB" w:rsidP="007F46CB">
      <w:r>
        <w:t>On top of these settings, there are the controls which come native with Leaflet, which are the layer selector and the zoom controls, which allow for toggling between the satellite view and the street view and changing the zoom on the map respectively</w:t>
      </w:r>
      <w:r w:rsidR="00596421">
        <w:t>.  The selected map is also persistent between sessions.</w:t>
      </w:r>
    </w:p>
    <w:p w14:paraId="45A0B04B" w14:textId="77777777" w:rsidR="007F46CB" w:rsidRPr="007F46CB" w:rsidRDefault="007F46CB" w:rsidP="007F46CB"/>
    <w:p w14:paraId="47048B11" w14:textId="12EE8129" w:rsidR="00D40DA5" w:rsidRDefault="00D40DA5" w:rsidP="00D40DA5">
      <w:pPr>
        <w:pStyle w:val="Heading3"/>
      </w:pPr>
      <w:r>
        <w:t>Mouse-Over Data Display</w:t>
      </w:r>
    </w:p>
    <w:p w14:paraId="12F92CD3" w14:textId="715CC1A2" w:rsidR="00D40DA5" w:rsidRDefault="00D40DA5" w:rsidP="00D40DA5">
      <w:pPr>
        <w:pStyle w:val="Heading3"/>
      </w:pPr>
      <w:r>
        <w:t>Display of Data Over Time</w:t>
      </w:r>
    </w:p>
    <w:p w14:paraId="49BE802E" w14:textId="77777777" w:rsidR="00D40DA5" w:rsidRPr="00D40DA5" w:rsidRDefault="00D40DA5" w:rsidP="00D40DA5"/>
    <w:p w14:paraId="3EDC55EF" w14:textId="77777777" w:rsidR="00D40DA5" w:rsidRPr="00D40DA5" w:rsidRDefault="00D40DA5" w:rsidP="00D40DA5"/>
    <w:p w14:paraId="6FB5C7EC" w14:textId="03507479" w:rsidR="00FA41EE" w:rsidRPr="00D40DA5" w:rsidRDefault="00FA41EE" w:rsidP="00FA41EE">
      <w:pPr>
        <w:pStyle w:val="Heading2"/>
      </w:pPr>
      <w:bookmarkStart w:id="45" w:name="_Toc229654927"/>
      <w:r>
        <w:lastRenderedPageBreak/>
        <w:t>Differences with Considered Alternatives</w:t>
      </w:r>
      <w:bookmarkEnd w:id="45"/>
    </w:p>
    <w:p w14:paraId="2613AD8A" w14:textId="77777777" w:rsidR="00FA41EE" w:rsidRDefault="00FA41EE" w:rsidP="00FA41EE">
      <w:pPr>
        <w:pStyle w:val="Heading2"/>
        <w:numPr>
          <w:ilvl w:val="0"/>
          <w:numId w:val="0"/>
        </w:numPr>
        <w:ind w:left="432"/>
      </w:pPr>
    </w:p>
    <w:p w14:paraId="38898CC3" w14:textId="07BAD896" w:rsidR="00D40DA5" w:rsidRPr="00D40DA5" w:rsidRDefault="00D40DA5" w:rsidP="00D40DA5">
      <w:pPr>
        <w:pStyle w:val="Heading2"/>
      </w:pPr>
      <w:bookmarkStart w:id="46" w:name="_Toc229654928"/>
      <w:r>
        <w:t>Performance and Analysis</w:t>
      </w:r>
      <w:bookmarkEnd w:id="46"/>
    </w:p>
    <w:p w14:paraId="25CCA562" w14:textId="77777777" w:rsidR="00F742CD" w:rsidRPr="00F742CD" w:rsidRDefault="00F742CD" w:rsidP="00F742CD"/>
    <w:p w14:paraId="13B78DC3" w14:textId="77777777" w:rsidR="005E3E77" w:rsidRDefault="005E3E77" w:rsidP="007E170D">
      <w:pPr>
        <w:pStyle w:val="Heading1"/>
      </w:pPr>
      <w:bookmarkStart w:id="47" w:name="_Toc229654929"/>
      <w:r w:rsidRPr="005E3E77">
        <w:t>Conclusions and Future Work</w:t>
      </w:r>
      <w:bookmarkEnd w:id="47"/>
    </w:p>
    <w:p w14:paraId="536FFC0F" w14:textId="77777777" w:rsidR="00FA41EE" w:rsidRPr="00FA41EE" w:rsidRDefault="00FA41EE" w:rsidP="00FA41EE"/>
    <w:bookmarkStart w:id="48" w:name="_Toc229654930" w:displacedByCustomXml="next"/>
    <w:sdt>
      <w:sdtPr>
        <w:rPr>
          <w:b w:val="0"/>
          <w:bCs w:val="0"/>
        </w:rPr>
        <w:id w:val="-1122770427"/>
        <w:docPartObj>
          <w:docPartGallery w:val="Bibliographies"/>
          <w:docPartUnique/>
        </w:docPartObj>
      </w:sdtPr>
      <w:sdtContent>
        <w:p w14:paraId="094D8FA3" w14:textId="39E9EF31" w:rsidR="00F742CD" w:rsidRDefault="00F742CD">
          <w:pPr>
            <w:pStyle w:val="Heading1"/>
          </w:pPr>
          <w:r>
            <w:t>References</w:t>
          </w:r>
          <w:bookmarkEnd w:id="48"/>
        </w:p>
        <w:sdt>
          <w:sdtPr>
            <w:id w:val="-573587230"/>
            <w:bibliography/>
          </w:sdtPr>
          <w:sdtContent>
            <w:p w14:paraId="197C8D78" w14:textId="77777777" w:rsidR="00F742CD" w:rsidRDefault="00F742CD" w:rsidP="00F742CD">
              <w:pPr>
                <w:pStyle w:val="Bibliography"/>
                <w:ind w:left="720" w:hanging="720"/>
                <w:rPr>
                  <w:noProof/>
                </w:rPr>
              </w:pPr>
              <w:r>
                <w:fldChar w:fldCharType="begin"/>
              </w:r>
              <w:r>
                <w:instrText xml:space="preserve"> BIBLIOGRAPHY </w:instrText>
              </w:r>
              <w:r>
                <w:fldChar w:fldCharType="separate"/>
              </w:r>
              <w:r>
                <w:rPr>
                  <w:noProof/>
                </w:rPr>
                <w:t xml:space="preserve">cambecc. (2013, 11 04). </w:t>
              </w:r>
              <w:r>
                <w:rPr>
                  <w:i/>
                  <w:iCs/>
                  <w:noProof/>
                </w:rPr>
                <w:t>Earth</w:t>
              </w:r>
              <w:r>
                <w:rPr>
                  <w:noProof/>
                </w:rPr>
                <w:t>. Retrieved from Github: https://github.com/cambecc/earth</w:t>
              </w:r>
            </w:p>
            <w:p w14:paraId="5A4BE54C" w14:textId="77777777" w:rsidR="00F742CD" w:rsidRDefault="00F742CD" w:rsidP="00F742CD">
              <w:pPr>
                <w:pStyle w:val="Bibliography"/>
                <w:ind w:left="720" w:hanging="720"/>
                <w:rPr>
                  <w:noProof/>
                </w:rPr>
              </w:pPr>
              <w:r>
                <w:rPr>
                  <w:noProof/>
                </w:rPr>
                <w:t xml:space="preserve">Cowan, L. (2025). </w:t>
              </w:r>
              <w:r>
                <w:rPr>
                  <w:i/>
                  <w:iCs/>
                  <w:noProof/>
                </w:rPr>
                <w:t>Numerical Model Prediction</w:t>
              </w:r>
              <w:r>
                <w:rPr>
                  <w:noProof/>
                </w:rPr>
                <w:t>. Retrieved from Tropical Tidbits: www.tropicaltidbits.com/analysis/models/</w:t>
              </w:r>
            </w:p>
            <w:p w14:paraId="2CA870FF" w14:textId="77777777" w:rsidR="00F742CD" w:rsidRDefault="00F742CD" w:rsidP="00F742CD">
              <w:pPr>
                <w:pStyle w:val="Bibliography"/>
                <w:ind w:left="720" w:hanging="720"/>
                <w:rPr>
                  <w:noProof/>
                </w:rPr>
              </w:pPr>
              <w:r>
                <w:rPr>
                  <w:noProof/>
                </w:rPr>
                <w:t xml:space="preserve">H Haase, M. B. (2000). Meteorology meets computer graphics — a look at a wide range of weather visualisations for diverse audiences. </w:t>
              </w:r>
              <w:r>
                <w:rPr>
                  <w:i/>
                  <w:iCs/>
                  <w:noProof/>
                </w:rPr>
                <w:t>Computers &amp; Graphics,</w:t>
              </w:r>
              <w:r>
                <w:rPr>
                  <w:noProof/>
                </w:rPr>
                <w:t>, 391-397.</w:t>
              </w:r>
            </w:p>
            <w:p w14:paraId="5503BF0D" w14:textId="77777777" w:rsidR="00F742CD" w:rsidRDefault="00F742CD" w:rsidP="00F742CD">
              <w:pPr>
                <w:pStyle w:val="Bibliography"/>
                <w:ind w:left="720" w:hanging="720"/>
                <w:rPr>
                  <w:noProof/>
                </w:rPr>
              </w:pPr>
              <w:r>
                <w:rPr>
                  <w:i/>
                  <w:iCs/>
                  <w:noProof/>
                </w:rPr>
                <w:t>Leaflet Velocity</w:t>
              </w:r>
              <w:r>
                <w:rPr>
                  <w:noProof/>
                </w:rPr>
                <w:t>. (2017, 02 6). Retrieved from Github: https://github.com/onaci/leaflet-velocity</w:t>
              </w:r>
            </w:p>
            <w:p w14:paraId="0BC53C74" w14:textId="77777777" w:rsidR="00F742CD" w:rsidRDefault="00F742CD" w:rsidP="00F742CD">
              <w:pPr>
                <w:pStyle w:val="Bibliography"/>
                <w:ind w:left="720" w:hanging="720"/>
                <w:rPr>
                  <w:noProof/>
                </w:rPr>
              </w:pPr>
              <w:r>
                <w:rPr>
                  <w:noProof/>
                </w:rPr>
                <w:t xml:space="preserve">Lu M, W. X. (2021). Web-based real-time visualization of large-scale weather radar data using 3D tiles. </w:t>
              </w:r>
              <w:r>
                <w:rPr>
                  <w:i/>
                  <w:iCs/>
                  <w:noProof/>
                </w:rPr>
                <w:t>Transactions in GIS</w:t>
              </w:r>
              <w:r>
                <w:rPr>
                  <w:noProof/>
                </w:rPr>
                <w:t>, 25-43.</w:t>
              </w:r>
            </w:p>
            <w:p w14:paraId="28ACE2BE" w14:textId="77777777" w:rsidR="00F742CD" w:rsidRDefault="00F742CD" w:rsidP="00F742CD">
              <w:pPr>
                <w:pStyle w:val="Bibliography"/>
                <w:ind w:left="720" w:hanging="720"/>
                <w:rPr>
                  <w:noProof/>
                </w:rPr>
              </w:pPr>
              <w:r>
                <w:rPr>
                  <w:noProof/>
                </w:rPr>
                <w:t xml:space="preserve">Pivotal Weather. (2025). </w:t>
              </w:r>
              <w:r>
                <w:rPr>
                  <w:i/>
                  <w:iCs/>
                  <w:noProof/>
                </w:rPr>
                <w:t>WPC Forecasts - Pivotal Weather</w:t>
              </w:r>
              <w:r>
                <w:rPr>
                  <w:noProof/>
                </w:rPr>
                <w:t>. Retrieved from Pivotal Weather: https://www.pivotalweather.com/maps.php?ds=wpc&amp;p=wpc_excessive_rainfall_day1&amp;r=conus</w:t>
              </w:r>
            </w:p>
            <w:p w14:paraId="0B835A22" w14:textId="77777777" w:rsidR="00F742CD" w:rsidRDefault="00F742CD" w:rsidP="00F742CD">
              <w:pPr>
                <w:pStyle w:val="Bibliography"/>
                <w:ind w:left="720" w:hanging="720"/>
                <w:rPr>
                  <w:noProof/>
                </w:rPr>
              </w:pPr>
              <w:r>
                <w:rPr>
                  <w:noProof/>
                </w:rPr>
                <w:t xml:space="preserve">stcorp. (2006, 07 28). </w:t>
              </w:r>
              <w:r>
                <w:rPr>
                  <w:i/>
                  <w:iCs/>
                  <w:noProof/>
                </w:rPr>
                <w:t>jsDAP</w:t>
              </w:r>
              <w:r>
                <w:rPr>
                  <w:noProof/>
                </w:rPr>
                <w:t>. Retrieved from Github: https://github.com/stcorp/jsdap</w:t>
              </w:r>
            </w:p>
            <w:p w14:paraId="49258C4A" w14:textId="77777777" w:rsidR="00F742CD" w:rsidRDefault="00F742CD" w:rsidP="00F742CD">
              <w:pPr>
                <w:pStyle w:val="Bibliography"/>
                <w:ind w:left="720" w:hanging="720"/>
                <w:rPr>
                  <w:noProof/>
                </w:rPr>
              </w:pPr>
              <w:r>
                <w:rPr>
                  <w:noProof/>
                </w:rPr>
                <w:t xml:space="preserve">Treinish, L. A. (2002). "Case study on the adaptation of interactive visualization applications to Web-based production for operational mesoscale weather models,. </w:t>
              </w:r>
              <w:r>
                <w:rPr>
                  <w:i/>
                  <w:iCs/>
                  <w:noProof/>
                </w:rPr>
                <w:t>IEEE Visualization,</w:t>
              </w:r>
              <w:r>
                <w:rPr>
                  <w:noProof/>
                </w:rPr>
                <w:t>, 549-552.</w:t>
              </w:r>
            </w:p>
            <w:p w14:paraId="4083C6BA" w14:textId="77777777" w:rsidR="00F742CD" w:rsidRDefault="00F742CD" w:rsidP="00F742CD">
              <w:pPr>
                <w:pStyle w:val="Bibliography"/>
                <w:ind w:left="720" w:hanging="720"/>
                <w:rPr>
                  <w:noProof/>
                </w:rPr>
              </w:pPr>
              <w:r>
                <w:rPr>
                  <w:noProof/>
                </w:rPr>
                <w:t xml:space="preserve">Ventusky. (2025). </w:t>
              </w:r>
              <w:r>
                <w:rPr>
                  <w:i/>
                  <w:iCs/>
                  <w:noProof/>
                </w:rPr>
                <w:t>Ventusky - Weathrer Forecast, Radar and Wind</w:t>
              </w:r>
              <w:r>
                <w:rPr>
                  <w:noProof/>
                </w:rPr>
                <w:t>. Retrieved from Ventusky: https://www.ventusky.com/</w:t>
              </w:r>
            </w:p>
            <w:p w14:paraId="1A6BB13A" w14:textId="77777777" w:rsidR="00F742CD" w:rsidRDefault="00F742CD" w:rsidP="00F742CD">
              <w:pPr>
                <w:pStyle w:val="Bibliography"/>
                <w:ind w:left="720" w:hanging="720"/>
                <w:rPr>
                  <w:noProof/>
                </w:rPr>
              </w:pPr>
              <w:r>
                <w:rPr>
                  <w:noProof/>
                </w:rPr>
                <w:t xml:space="preserve">Vercel. (2025, 10 1). </w:t>
              </w:r>
              <w:r>
                <w:rPr>
                  <w:i/>
                  <w:iCs/>
                  <w:noProof/>
                </w:rPr>
                <w:t>Vercel</w:t>
              </w:r>
              <w:r>
                <w:rPr>
                  <w:noProof/>
                </w:rPr>
                <w:t>. Retrieved from Vercel Pricing: https://vercel.com/pricing</w:t>
              </w:r>
            </w:p>
            <w:p w14:paraId="307AC7E0" w14:textId="77777777" w:rsidR="00F742CD" w:rsidRDefault="00F742CD" w:rsidP="00F742CD">
              <w:pPr>
                <w:pStyle w:val="Bibliography"/>
                <w:ind w:left="720" w:hanging="720"/>
                <w:rPr>
                  <w:noProof/>
                </w:rPr>
              </w:pPr>
              <w:r>
                <w:rPr>
                  <w:noProof/>
                </w:rPr>
                <w:t xml:space="preserve">Western Australian Government. (2025). </w:t>
              </w:r>
              <w:r>
                <w:rPr>
                  <w:i/>
                  <w:iCs/>
                  <w:noProof/>
                </w:rPr>
                <w:t>Template 2.16: Risk Assesment.</w:t>
              </w:r>
              <w:r>
                <w:rPr>
                  <w:noProof/>
                </w:rPr>
                <w:t xml:space="preserve"> Retrieved from Western Australian Government: https://www.wa.gov.au/government/publications/template-216-risk-assessment</w:t>
              </w:r>
            </w:p>
            <w:p w14:paraId="7152B2FD" w14:textId="77777777" w:rsidR="00F742CD" w:rsidRDefault="00F742CD" w:rsidP="00F742CD">
              <w:pPr>
                <w:pStyle w:val="Bibliography"/>
                <w:ind w:left="720" w:hanging="720"/>
                <w:rPr>
                  <w:noProof/>
                </w:rPr>
              </w:pPr>
              <w:r>
                <w:rPr>
                  <w:noProof/>
                </w:rPr>
                <w:t xml:space="preserve">Windy. (2014). </w:t>
              </w:r>
              <w:r>
                <w:rPr>
                  <w:i/>
                  <w:iCs/>
                  <w:noProof/>
                </w:rPr>
                <w:t>Windy.com</w:t>
              </w:r>
              <w:r>
                <w:rPr>
                  <w:noProof/>
                </w:rPr>
                <w:t>. Retrieved from Windy: https://www.windy.com/</w:t>
              </w:r>
            </w:p>
            <w:p w14:paraId="0CA99337" w14:textId="77777777" w:rsidR="00F742CD" w:rsidRDefault="00F742CD" w:rsidP="00F742CD">
              <w:pPr>
                <w:pStyle w:val="Bibliography"/>
                <w:ind w:left="720" w:hanging="720"/>
                <w:rPr>
                  <w:noProof/>
                </w:rPr>
              </w:pPr>
              <w:r>
                <w:rPr>
                  <w:noProof/>
                </w:rPr>
                <w:t xml:space="preserve">Xiaojuan Sun, S. S. (2012). Development of a Web-based visualization platform for climate research using Google Earth,. </w:t>
              </w:r>
              <w:r>
                <w:rPr>
                  <w:i/>
                  <w:iCs/>
                  <w:noProof/>
                </w:rPr>
                <w:t>Computers &amp; Geosciences,, 47</w:t>
              </w:r>
              <w:r>
                <w:rPr>
                  <w:noProof/>
                </w:rPr>
                <w:t>, 160-168.</w:t>
              </w:r>
            </w:p>
            <w:p w14:paraId="7F8C22F9" w14:textId="2F85C52C" w:rsidR="00F742CD" w:rsidRDefault="00F742CD" w:rsidP="00F742CD">
              <w:r>
                <w:rPr>
                  <w:b/>
                  <w:bCs/>
                  <w:noProof/>
                </w:rPr>
                <w:fldChar w:fldCharType="end"/>
              </w:r>
            </w:p>
          </w:sdtContent>
        </w:sdt>
      </w:sdtContent>
    </w:sdt>
    <w:p w14:paraId="5505803E" w14:textId="77777777" w:rsidR="00FA41EE" w:rsidRPr="00F742CD" w:rsidRDefault="00FA41EE" w:rsidP="00FA41EE"/>
    <w:p w14:paraId="4F15B60C" w14:textId="77777777" w:rsidR="00FA41EE" w:rsidRPr="005E3E77" w:rsidRDefault="00FA41EE" w:rsidP="00FA41EE">
      <w:pPr>
        <w:pStyle w:val="Heading1"/>
      </w:pPr>
      <w:bookmarkStart w:id="49" w:name="_Toc229654931"/>
      <w:r w:rsidRPr="005E3E77">
        <w:t>Appendices</w:t>
      </w:r>
      <w:bookmarkEnd w:id="49"/>
    </w:p>
    <w:p w14:paraId="0EF5B6F0" w14:textId="77777777" w:rsidR="00FA41EE" w:rsidRPr="00FA41EE" w:rsidRDefault="00FA41EE" w:rsidP="00FA41EE">
      <w:pPr>
        <w:rPr>
          <w:b/>
        </w:rPr>
      </w:pPr>
    </w:p>
    <w:p w14:paraId="24544D35" w14:textId="2C0C8681" w:rsidR="00D06298" w:rsidRPr="00D06298" w:rsidRDefault="00D06298" w:rsidP="00AC61A6">
      <w:pPr>
        <w:spacing w:after="0" w:line="276" w:lineRule="auto"/>
        <w:rPr>
          <w:u w:val="single"/>
        </w:rPr>
      </w:pPr>
    </w:p>
    <w:p w14:paraId="00BD881B" w14:textId="4A34F078" w:rsidR="006D0E5F" w:rsidRPr="006C2BB3" w:rsidRDefault="006D0E5F" w:rsidP="00043603">
      <w:pPr>
        <w:spacing w:after="0" w:line="276" w:lineRule="auto"/>
      </w:pPr>
    </w:p>
    <w:p w14:paraId="1C39C208" w14:textId="3691B221" w:rsidR="006C0CD6" w:rsidRPr="00A2357B" w:rsidRDefault="006C0CD6" w:rsidP="005E15CD">
      <w:pPr>
        <w:pStyle w:val="ListParagraph"/>
        <w:spacing w:after="0" w:line="276" w:lineRule="auto"/>
        <w:ind w:left="0"/>
      </w:pPr>
    </w:p>
    <w:sectPr w:rsidR="006C0CD6" w:rsidRPr="00A2357B" w:rsidSect="00C05DDB">
      <w:footerReference w:type="default" r:id="rId19"/>
      <w:pgSz w:w="11900" w:h="16840"/>
      <w:pgMar w:top="1134" w:right="1134" w:bottom="1134" w:left="1134" w:header="709" w:footer="709"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5C01F" w14:textId="77777777" w:rsidR="006D4270" w:rsidRDefault="006D4270">
      <w:pPr>
        <w:spacing w:after="0"/>
      </w:pPr>
      <w:r>
        <w:separator/>
      </w:r>
    </w:p>
  </w:endnote>
  <w:endnote w:type="continuationSeparator" w:id="0">
    <w:p w14:paraId="2ED9E27C" w14:textId="77777777" w:rsidR="006D4270" w:rsidRDefault="006D42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JetBrains Mono">
    <w:panose1 w:val="020B0509020102050004"/>
    <w:charset w:val="00"/>
    <w:family w:val="modern"/>
    <w:pitch w:val="fixed"/>
    <w:sig w:usb0="80000227" w:usb1="000018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A6E5" w14:textId="77777777" w:rsidR="009F5F2B" w:rsidRPr="009F5F2B" w:rsidRDefault="009F5F2B" w:rsidP="009F5F2B">
    <w:pPr>
      <w:pStyle w:val="Footer"/>
      <w:framePr w:wrap="around" w:vAnchor="text" w:hAnchor="margin" w:xAlign="center" w:y="1"/>
      <w:jc w:val="right"/>
      <w:rPr>
        <w:caps/>
        <w:noProof/>
        <w:color w:val="000000" w:themeColor="text1"/>
      </w:rPr>
    </w:pPr>
    <w:r w:rsidRPr="009F5F2B">
      <w:rPr>
        <w:caps/>
        <w:color w:val="000000" w:themeColor="text1"/>
      </w:rPr>
      <w:fldChar w:fldCharType="begin"/>
    </w:r>
    <w:r w:rsidRPr="009F5F2B">
      <w:rPr>
        <w:caps/>
        <w:color w:val="000000" w:themeColor="text1"/>
      </w:rPr>
      <w:instrText xml:space="preserve"> PAGE   \* MERGEFORMAT </w:instrText>
    </w:r>
    <w:r w:rsidRPr="009F5F2B">
      <w:rPr>
        <w:caps/>
        <w:color w:val="000000" w:themeColor="text1"/>
      </w:rPr>
      <w:fldChar w:fldCharType="separate"/>
    </w:r>
    <w:r w:rsidRPr="009F5F2B">
      <w:rPr>
        <w:caps/>
        <w:noProof/>
        <w:color w:val="000000" w:themeColor="text1"/>
      </w:rPr>
      <w:t>2</w:t>
    </w:r>
    <w:r w:rsidRPr="009F5F2B">
      <w:rPr>
        <w:caps/>
        <w:noProof/>
        <w:color w:val="000000" w:themeColor="text1"/>
      </w:rPr>
      <w:fldChar w:fldCharType="end"/>
    </w:r>
  </w:p>
  <w:p w14:paraId="55F90EA6" w14:textId="77777777" w:rsidR="009F5F2B" w:rsidRDefault="009F5F2B" w:rsidP="00443FCD">
    <w:pPr>
      <w:pStyle w:val="Footer"/>
      <w:framePr w:wrap="around" w:vAnchor="text" w:hAnchor="margin" w:xAlign="center" w:y="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9C27" w14:textId="77777777" w:rsidR="00C05DDB" w:rsidRPr="009F5F2B" w:rsidRDefault="00C05DDB" w:rsidP="009F5F2B">
    <w:pPr>
      <w:pStyle w:val="Footer"/>
      <w:framePr w:wrap="around" w:vAnchor="text" w:hAnchor="margin" w:xAlign="center" w:y="1"/>
      <w:jc w:val="right"/>
      <w:rPr>
        <w:caps/>
        <w:noProof/>
        <w:color w:val="000000" w:themeColor="text1"/>
      </w:rPr>
    </w:pPr>
    <w:r w:rsidRPr="009F5F2B">
      <w:rPr>
        <w:caps/>
        <w:color w:val="000000" w:themeColor="text1"/>
      </w:rPr>
      <w:fldChar w:fldCharType="begin"/>
    </w:r>
    <w:r w:rsidRPr="009F5F2B">
      <w:rPr>
        <w:caps/>
        <w:color w:val="000000" w:themeColor="text1"/>
      </w:rPr>
      <w:instrText xml:space="preserve"> PAGE   \* MERGEFORMAT </w:instrText>
    </w:r>
    <w:r w:rsidRPr="009F5F2B">
      <w:rPr>
        <w:caps/>
        <w:color w:val="000000" w:themeColor="text1"/>
      </w:rPr>
      <w:fldChar w:fldCharType="separate"/>
    </w:r>
    <w:r w:rsidRPr="009F5F2B">
      <w:rPr>
        <w:caps/>
        <w:noProof/>
        <w:color w:val="000000" w:themeColor="text1"/>
      </w:rPr>
      <w:t>2</w:t>
    </w:r>
    <w:r w:rsidRPr="009F5F2B">
      <w:rPr>
        <w:caps/>
        <w:noProof/>
        <w:color w:val="000000" w:themeColor="text1"/>
      </w:rPr>
      <w:fldChar w:fldCharType="end"/>
    </w:r>
  </w:p>
  <w:p w14:paraId="30F65BFC" w14:textId="77777777" w:rsidR="00C05DDB" w:rsidRDefault="00C05DDB" w:rsidP="00443FCD">
    <w:pPr>
      <w:pStyle w:val="Footer"/>
      <w:framePr w:wrap="around" w:vAnchor="text" w:hAnchor="margin" w:xAlign="center" w:y="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DA0A" w14:textId="77777777" w:rsidR="006D4270" w:rsidRDefault="006D4270">
      <w:pPr>
        <w:spacing w:after="0"/>
      </w:pPr>
      <w:r>
        <w:separator/>
      </w:r>
    </w:p>
  </w:footnote>
  <w:footnote w:type="continuationSeparator" w:id="0">
    <w:p w14:paraId="09B903A6" w14:textId="77777777" w:rsidR="006D4270" w:rsidRDefault="006D4270">
      <w:pPr>
        <w:spacing w:after="0"/>
      </w:pPr>
      <w:r>
        <w:continuationSeparator/>
      </w:r>
    </w:p>
  </w:footnote>
  <w:footnote w:id="1">
    <w:p w14:paraId="73413296" w14:textId="77777777" w:rsidR="00393F69" w:rsidRDefault="00393F69" w:rsidP="00393F69">
      <w:pPr>
        <w:pStyle w:val="FootnoteText"/>
      </w:pPr>
      <w:r>
        <w:rPr>
          <w:rStyle w:val="FootnoteReference"/>
        </w:rPr>
        <w:footnoteRef/>
      </w:r>
      <w:r>
        <w:t xml:space="preserve"> “Doxing” is the act of releasing someone’s address to the internet so that people can do bad things to them (threaten them or call law enforcement with bomb threats (colloquially “SWATTing”))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80222C0"/>
    <w:lvl w:ilvl="0">
      <w:numFmt w:val="bullet"/>
      <w:lvlText w:val="*"/>
      <w:lvlJc w:val="left"/>
    </w:lvl>
  </w:abstractNum>
  <w:abstractNum w:abstractNumId="1" w15:restartNumberingAfterBreak="0">
    <w:nsid w:val="008B14FB"/>
    <w:multiLevelType w:val="hybridMultilevel"/>
    <w:tmpl w:val="218C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E16"/>
    <w:multiLevelType w:val="hybridMultilevel"/>
    <w:tmpl w:val="72AA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716D7"/>
    <w:multiLevelType w:val="multilevel"/>
    <w:tmpl w:val="C68C63D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pStyle w:val="Heading4"/>
      <w:lvlText w:val="%1.%2.%3."/>
      <w:lvlJc w:val="left"/>
      <w:pPr>
        <w:ind w:left="504" w:hanging="504"/>
      </w:pPr>
    </w:lvl>
    <w:lvl w:ilvl="3">
      <w:start w:val="1"/>
      <w:numFmt w:val="decimal"/>
      <w:lvlText w:val="%1.%2.%3.%4."/>
      <w:lvlJc w:val="left"/>
      <w:pPr>
        <w:ind w:left="648" w:hanging="648"/>
      </w:pPr>
      <w:rPr>
        <w:u w:val="none"/>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FE0DE7"/>
    <w:multiLevelType w:val="hybridMultilevel"/>
    <w:tmpl w:val="FD486F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9A0987"/>
    <w:multiLevelType w:val="hybridMultilevel"/>
    <w:tmpl w:val="4BCC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947E3B"/>
    <w:multiLevelType w:val="hybridMultilevel"/>
    <w:tmpl w:val="BF50E60A"/>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7" w15:restartNumberingAfterBreak="0">
    <w:nsid w:val="1C6220C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061C31"/>
    <w:multiLevelType w:val="hybridMultilevel"/>
    <w:tmpl w:val="D158B30E"/>
    <w:lvl w:ilvl="0" w:tplc="042E90F0">
      <w:start w:val="1"/>
      <w:numFmt w:val="decimal"/>
      <w:lvlText w:val="%1."/>
      <w:lvlJc w:val="left"/>
      <w:pPr>
        <w:ind w:left="930" w:hanging="57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E4021DA"/>
    <w:multiLevelType w:val="hybridMultilevel"/>
    <w:tmpl w:val="675C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4349E"/>
    <w:multiLevelType w:val="hybridMultilevel"/>
    <w:tmpl w:val="B77C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F3E35"/>
    <w:multiLevelType w:val="hybridMultilevel"/>
    <w:tmpl w:val="75C2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148E7"/>
    <w:multiLevelType w:val="hybridMultilevel"/>
    <w:tmpl w:val="095EBA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541A5F"/>
    <w:multiLevelType w:val="hybridMultilevel"/>
    <w:tmpl w:val="C310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537C5"/>
    <w:multiLevelType w:val="hybridMultilevel"/>
    <w:tmpl w:val="7FAC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FB032B"/>
    <w:multiLevelType w:val="hybridMultilevel"/>
    <w:tmpl w:val="8C80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60603A"/>
    <w:multiLevelType w:val="hybridMultilevel"/>
    <w:tmpl w:val="CBC2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B1E5C"/>
    <w:multiLevelType w:val="hybridMultilevel"/>
    <w:tmpl w:val="CB82AE5C"/>
    <w:lvl w:ilvl="0" w:tplc="89FAAA1E">
      <w:start w:val="1"/>
      <w:numFmt w:val="decimal"/>
      <w:lvlText w:val="%1."/>
      <w:lvlJc w:val="left"/>
      <w:pPr>
        <w:ind w:left="920" w:hanging="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7E6173"/>
    <w:multiLevelType w:val="hybridMultilevel"/>
    <w:tmpl w:val="A8FAF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1237A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6A7EB8"/>
    <w:multiLevelType w:val="hybridMultilevel"/>
    <w:tmpl w:val="40FE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17EAE"/>
    <w:multiLevelType w:val="multilevel"/>
    <w:tmpl w:val="0C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2B4927"/>
    <w:multiLevelType w:val="hybridMultilevel"/>
    <w:tmpl w:val="4620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2F06EA"/>
    <w:multiLevelType w:val="hybridMultilevel"/>
    <w:tmpl w:val="FDB6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A3281"/>
    <w:multiLevelType w:val="multilevel"/>
    <w:tmpl w:val="6A04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71BCB"/>
    <w:multiLevelType w:val="hybridMultilevel"/>
    <w:tmpl w:val="C65C5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3512D1"/>
    <w:multiLevelType w:val="hybridMultilevel"/>
    <w:tmpl w:val="17186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D1F1A"/>
    <w:multiLevelType w:val="hybridMultilevel"/>
    <w:tmpl w:val="A38CA78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8" w15:restartNumberingAfterBreak="0">
    <w:nsid w:val="611935FA"/>
    <w:multiLevelType w:val="hybridMultilevel"/>
    <w:tmpl w:val="D7DC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5507B0"/>
    <w:multiLevelType w:val="hybridMultilevel"/>
    <w:tmpl w:val="50AE9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612F80"/>
    <w:multiLevelType w:val="hybridMultilevel"/>
    <w:tmpl w:val="1C881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B64314D"/>
    <w:multiLevelType w:val="hybridMultilevel"/>
    <w:tmpl w:val="1E0650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C217C9B"/>
    <w:multiLevelType w:val="hybridMultilevel"/>
    <w:tmpl w:val="63041E5E"/>
    <w:lvl w:ilvl="0" w:tplc="1BE2EF3C">
      <w:start w:val="1"/>
      <w:numFmt w:val="bullet"/>
      <w:lvlText w:val="-"/>
      <w:lvlJc w:val="left"/>
      <w:pPr>
        <w:ind w:left="780" w:hanging="360"/>
      </w:pPr>
      <w:rPr>
        <w:rFonts w:ascii="Aptos" w:hAnsi="Apto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3" w15:restartNumberingAfterBreak="0">
    <w:nsid w:val="6DAA5990"/>
    <w:multiLevelType w:val="hybridMultilevel"/>
    <w:tmpl w:val="5CE4247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4" w15:restartNumberingAfterBreak="0">
    <w:nsid w:val="6E323D50"/>
    <w:multiLevelType w:val="hybridMultilevel"/>
    <w:tmpl w:val="ABAC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90BE8"/>
    <w:multiLevelType w:val="hybridMultilevel"/>
    <w:tmpl w:val="E2E8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D306B9"/>
    <w:multiLevelType w:val="hybridMultilevel"/>
    <w:tmpl w:val="18C8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F46C84"/>
    <w:multiLevelType w:val="hybridMultilevel"/>
    <w:tmpl w:val="71E853F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37F184B"/>
    <w:multiLevelType w:val="multilevel"/>
    <w:tmpl w:val="0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3DD4375"/>
    <w:multiLevelType w:val="hybridMultilevel"/>
    <w:tmpl w:val="2DE6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916A8"/>
    <w:multiLevelType w:val="hybridMultilevel"/>
    <w:tmpl w:val="CBAC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E365A"/>
    <w:multiLevelType w:val="multilevel"/>
    <w:tmpl w:val="137825EE"/>
    <w:lvl w:ilvl="0">
      <w:start w:val="1"/>
      <w:numFmt w:val="decimal"/>
      <w:pStyle w:val="Heading1"/>
      <w:lvlText w:val="%1."/>
      <w:lvlJc w:val="left"/>
      <w:pPr>
        <w:ind w:left="360" w:hanging="360"/>
      </w:pPr>
    </w:lvl>
    <w:lvl w:ilvl="1">
      <w:start w:val="1"/>
      <w:numFmt w:val="decimal"/>
      <w:pStyle w:val="Heading2"/>
      <w:lvlText w:val="%1.%2."/>
      <w:lvlJc w:val="left"/>
      <w:pPr>
        <w:ind w:left="432" w:hanging="432"/>
      </w:pPr>
    </w:lvl>
    <w:lvl w:ilvl="2">
      <w:start w:val="1"/>
      <w:numFmt w:val="decimal"/>
      <w:pStyle w:val="Heading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7D03E4D"/>
    <w:multiLevelType w:val="hybridMultilevel"/>
    <w:tmpl w:val="8BC0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AB7B55"/>
    <w:multiLevelType w:val="hybridMultilevel"/>
    <w:tmpl w:val="6A1A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4B34DA"/>
    <w:multiLevelType w:val="hybridMultilevel"/>
    <w:tmpl w:val="A1BC1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7347322">
    <w:abstractNumId w:val="15"/>
  </w:num>
  <w:num w:numId="2" w16cid:durableId="441191597">
    <w:abstractNumId w:val="14"/>
  </w:num>
  <w:num w:numId="3" w16cid:durableId="1383020225">
    <w:abstractNumId w:val="27"/>
  </w:num>
  <w:num w:numId="4" w16cid:durableId="725489390">
    <w:abstractNumId w:val="5"/>
  </w:num>
  <w:num w:numId="5" w16cid:durableId="9141499">
    <w:abstractNumId w:val="16"/>
  </w:num>
  <w:num w:numId="6" w16cid:durableId="1864398942">
    <w:abstractNumId w:val="13"/>
  </w:num>
  <w:num w:numId="7" w16cid:durableId="1851336539">
    <w:abstractNumId w:val="23"/>
  </w:num>
  <w:num w:numId="8" w16cid:durableId="602494410">
    <w:abstractNumId w:val="42"/>
  </w:num>
  <w:num w:numId="9" w16cid:durableId="491676381">
    <w:abstractNumId w:val="39"/>
  </w:num>
  <w:num w:numId="10" w16cid:durableId="1751535240">
    <w:abstractNumId w:val="35"/>
  </w:num>
  <w:num w:numId="11" w16cid:durableId="374239042">
    <w:abstractNumId w:val="2"/>
  </w:num>
  <w:num w:numId="12" w16cid:durableId="1838571118">
    <w:abstractNumId w:val="11"/>
  </w:num>
  <w:num w:numId="13" w16cid:durableId="2058433080">
    <w:abstractNumId w:val="34"/>
  </w:num>
  <w:num w:numId="14" w16cid:durableId="271058477">
    <w:abstractNumId w:val="1"/>
  </w:num>
  <w:num w:numId="15" w16cid:durableId="1944996124">
    <w:abstractNumId w:val="20"/>
  </w:num>
  <w:num w:numId="16" w16cid:durableId="1539047642">
    <w:abstractNumId w:val="43"/>
  </w:num>
  <w:num w:numId="17" w16cid:durableId="1055934564">
    <w:abstractNumId w:val="25"/>
  </w:num>
  <w:num w:numId="18" w16cid:durableId="1076854063">
    <w:abstractNumId w:val="18"/>
  </w:num>
  <w:num w:numId="19" w16cid:durableId="1439174720">
    <w:abstractNumId w:val="40"/>
  </w:num>
  <w:num w:numId="20" w16cid:durableId="527374882">
    <w:abstractNumId w:val="10"/>
  </w:num>
  <w:num w:numId="21" w16cid:durableId="169224107">
    <w:abstractNumId w:val="0"/>
    <w:lvlOverride w:ilvl="0">
      <w:lvl w:ilvl="0">
        <w:numFmt w:val="bullet"/>
        <w:lvlText w:val=""/>
        <w:legacy w:legacy="1" w:legacySpace="0" w:legacyIndent="0"/>
        <w:lvlJc w:val="left"/>
        <w:rPr>
          <w:rFonts w:ascii="Symbol" w:hAnsi="Symbol" w:hint="default"/>
        </w:rPr>
      </w:lvl>
    </w:lvlOverride>
  </w:num>
  <w:num w:numId="22" w16cid:durableId="1394619713">
    <w:abstractNumId w:val="17"/>
  </w:num>
  <w:num w:numId="23" w16cid:durableId="2057971275">
    <w:abstractNumId w:val="12"/>
  </w:num>
  <w:num w:numId="24" w16cid:durableId="123428812">
    <w:abstractNumId w:val="29"/>
  </w:num>
  <w:num w:numId="25" w16cid:durableId="955334108">
    <w:abstractNumId w:val="26"/>
  </w:num>
  <w:num w:numId="26" w16cid:durableId="1999113652">
    <w:abstractNumId w:val="31"/>
  </w:num>
  <w:num w:numId="27" w16cid:durableId="645161580">
    <w:abstractNumId w:val="8"/>
  </w:num>
  <w:num w:numId="28" w16cid:durableId="1938825330">
    <w:abstractNumId w:val="22"/>
  </w:num>
  <w:num w:numId="29" w16cid:durableId="1549956641">
    <w:abstractNumId w:val="6"/>
  </w:num>
  <w:num w:numId="30" w16cid:durableId="1581137443">
    <w:abstractNumId w:val="24"/>
  </w:num>
  <w:num w:numId="31" w16cid:durableId="1782457377">
    <w:abstractNumId w:val="28"/>
  </w:num>
  <w:num w:numId="32" w16cid:durableId="1025181765">
    <w:abstractNumId w:val="9"/>
  </w:num>
  <w:num w:numId="33" w16cid:durableId="2106220311">
    <w:abstractNumId w:val="36"/>
  </w:num>
  <w:num w:numId="34" w16cid:durableId="582108257">
    <w:abstractNumId w:val="44"/>
  </w:num>
  <w:num w:numId="35" w16cid:durableId="1843275573">
    <w:abstractNumId w:val="21"/>
  </w:num>
  <w:num w:numId="36" w16cid:durableId="1403983611">
    <w:abstractNumId w:val="37"/>
  </w:num>
  <w:num w:numId="37" w16cid:durableId="771049679">
    <w:abstractNumId w:val="38"/>
  </w:num>
  <w:num w:numId="38" w16cid:durableId="1544830319">
    <w:abstractNumId w:val="7"/>
  </w:num>
  <w:num w:numId="39" w16cid:durableId="104430189">
    <w:abstractNumId w:val="30"/>
  </w:num>
  <w:num w:numId="40" w16cid:durableId="1473249590">
    <w:abstractNumId w:val="4"/>
  </w:num>
  <w:num w:numId="41" w16cid:durableId="476845230">
    <w:abstractNumId w:val="3"/>
  </w:num>
  <w:num w:numId="42" w16cid:durableId="1479959763">
    <w:abstractNumId w:val="19"/>
  </w:num>
  <w:num w:numId="43" w16cid:durableId="127284336">
    <w:abstractNumId w:val="41"/>
  </w:num>
  <w:num w:numId="44" w16cid:durableId="19866515">
    <w:abstractNumId w:val="41"/>
  </w:num>
  <w:num w:numId="45" w16cid:durableId="1148977521">
    <w:abstractNumId w:val="33"/>
  </w:num>
  <w:num w:numId="46" w16cid:durableId="5844572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linkStyl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7B"/>
    <w:rsid w:val="00003CE4"/>
    <w:rsid w:val="00005852"/>
    <w:rsid w:val="0000665B"/>
    <w:rsid w:val="0000793F"/>
    <w:rsid w:val="00007AB4"/>
    <w:rsid w:val="0001031B"/>
    <w:rsid w:val="00013DF7"/>
    <w:rsid w:val="00014AEA"/>
    <w:rsid w:val="00015BE3"/>
    <w:rsid w:val="00023F8D"/>
    <w:rsid w:val="000325C7"/>
    <w:rsid w:val="00035FBD"/>
    <w:rsid w:val="00043603"/>
    <w:rsid w:val="0004453E"/>
    <w:rsid w:val="00045D39"/>
    <w:rsid w:val="00051A8E"/>
    <w:rsid w:val="0005622B"/>
    <w:rsid w:val="0005737F"/>
    <w:rsid w:val="00057FB2"/>
    <w:rsid w:val="00061664"/>
    <w:rsid w:val="00062659"/>
    <w:rsid w:val="0006384C"/>
    <w:rsid w:val="000644BA"/>
    <w:rsid w:val="00065415"/>
    <w:rsid w:val="00081223"/>
    <w:rsid w:val="00085BD9"/>
    <w:rsid w:val="00087A58"/>
    <w:rsid w:val="00087AB1"/>
    <w:rsid w:val="00094F23"/>
    <w:rsid w:val="00095DA8"/>
    <w:rsid w:val="000A05D9"/>
    <w:rsid w:val="000A4CAD"/>
    <w:rsid w:val="000B1121"/>
    <w:rsid w:val="000B30A9"/>
    <w:rsid w:val="000C073A"/>
    <w:rsid w:val="000C216B"/>
    <w:rsid w:val="000D0EB7"/>
    <w:rsid w:val="000D2DE7"/>
    <w:rsid w:val="000D55CF"/>
    <w:rsid w:val="000E0C2D"/>
    <w:rsid w:val="000E57DA"/>
    <w:rsid w:val="000F0FC5"/>
    <w:rsid w:val="000F2AE5"/>
    <w:rsid w:val="000F5BF0"/>
    <w:rsid w:val="001029B9"/>
    <w:rsid w:val="00103BFE"/>
    <w:rsid w:val="001049D7"/>
    <w:rsid w:val="00106242"/>
    <w:rsid w:val="00110631"/>
    <w:rsid w:val="00134E95"/>
    <w:rsid w:val="00141F0A"/>
    <w:rsid w:val="001427AD"/>
    <w:rsid w:val="00144719"/>
    <w:rsid w:val="00144F16"/>
    <w:rsid w:val="00146A8D"/>
    <w:rsid w:val="00147BC9"/>
    <w:rsid w:val="00150A7E"/>
    <w:rsid w:val="001606E2"/>
    <w:rsid w:val="00160B40"/>
    <w:rsid w:val="00164C3A"/>
    <w:rsid w:val="00170E76"/>
    <w:rsid w:val="00180583"/>
    <w:rsid w:val="00197751"/>
    <w:rsid w:val="001A41C3"/>
    <w:rsid w:val="001B3FFB"/>
    <w:rsid w:val="001C4ACB"/>
    <w:rsid w:val="001C6159"/>
    <w:rsid w:val="001D31AA"/>
    <w:rsid w:val="001D7549"/>
    <w:rsid w:val="001F1A46"/>
    <w:rsid w:val="001F48F7"/>
    <w:rsid w:val="002013E5"/>
    <w:rsid w:val="0020532B"/>
    <w:rsid w:val="002053CE"/>
    <w:rsid w:val="0021031D"/>
    <w:rsid w:val="002112D4"/>
    <w:rsid w:val="00212901"/>
    <w:rsid w:val="002167BE"/>
    <w:rsid w:val="00220E2A"/>
    <w:rsid w:val="00222209"/>
    <w:rsid w:val="00230E22"/>
    <w:rsid w:val="00235CFB"/>
    <w:rsid w:val="00236364"/>
    <w:rsid w:val="00236575"/>
    <w:rsid w:val="00236822"/>
    <w:rsid w:val="0024377F"/>
    <w:rsid w:val="00243C40"/>
    <w:rsid w:val="00247312"/>
    <w:rsid w:val="0025236A"/>
    <w:rsid w:val="002537E7"/>
    <w:rsid w:val="00254A36"/>
    <w:rsid w:val="002559AE"/>
    <w:rsid w:val="00275041"/>
    <w:rsid w:val="002809C8"/>
    <w:rsid w:val="00291E60"/>
    <w:rsid w:val="002940A1"/>
    <w:rsid w:val="002A0B23"/>
    <w:rsid w:val="002A79EB"/>
    <w:rsid w:val="002B0178"/>
    <w:rsid w:val="002B068D"/>
    <w:rsid w:val="002B0A2B"/>
    <w:rsid w:val="002B396F"/>
    <w:rsid w:val="002B4C83"/>
    <w:rsid w:val="002C3537"/>
    <w:rsid w:val="002C5EFA"/>
    <w:rsid w:val="002D0C38"/>
    <w:rsid w:val="002D3C6E"/>
    <w:rsid w:val="002D414D"/>
    <w:rsid w:val="002D6857"/>
    <w:rsid w:val="002D6CF8"/>
    <w:rsid w:val="002D775C"/>
    <w:rsid w:val="002E10B0"/>
    <w:rsid w:val="002E1424"/>
    <w:rsid w:val="002E43A9"/>
    <w:rsid w:val="002E76FE"/>
    <w:rsid w:val="002F3167"/>
    <w:rsid w:val="0030773A"/>
    <w:rsid w:val="0032096E"/>
    <w:rsid w:val="00323D76"/>
    <w:rsid w:val="00324912"/>
    <w:rsid w:val="00324C48"/>
    <w:rsid w:val="003271C1"/>
    <w:rsid w:val="0033192F"/>
    <w:rsid w:val="00332C97"/>
    <w:rsid w:val="003341D7"/>
    <w:rsid w:val="003417E9"/>
    <w:rsid w:val="0035004B"/>
    <w:rsid w:val="003504BD"/>
    <w:rsid w:val="00357E6C"/>
    <w:rsid w:val="00360A14"/>
    <w:rsid w:val="00362D94"/>
    <w:rsid w:val="00365532"/>
    <w:rsid w:val="003704DD"/>
    <w:rsid w:val="00372AAD"/>
    <w:rsid w:val="00374419"/>
    <w:rsid w:val="003804EF"/>
    <w:rsid w:val="00384890"/>
    <w:rsid w:val="0038574D"/>
    <w:rsid w:val="00387C5D"/>
    <w:rsid w:val="00393F69"/>
    <w:rsid w:val="003960E3"/>
    <w:rsid w:val="003A69B9"/>
    <w:rsid w:val="003B009D"/>
    <w:rsid w:val="003B6C7C"/>
    <w:rsid w:val="003C0EF3"/>
    <w:rsid w:val="003C46BC"/>
    <w:rsid w:val="003D217D"/>
    <w:rsid w:val="003D21AC"/>
    <w:rsid w:val="003D4735"/>
    <w:rsid w:val="003D73E7"/>
    <w:rsid w:val="003E382C"/>
    <w:rsid w:val="003F068F"/>
    <w:rsid w:val="003F288E"/>
    <w:rsid w:val="003F6746"/>
    <w:rsid w:val="003F7F1A"/>
    <w:rsid w:val="00403F51"/>
    <w:rsid w:val="00413617"/>
    <w:rsid w:val="0042576E"/>
    <w:rsid w:val="004266A3"/>
    <w:rsid w:val="00435D05"/>
    <w:rsid w:val="00436715"/>
    <w:rsid w:val="0044006B"/>
    <w:rsid w:val="00443FCD"/>
    <w:rsid w:val="004510B8"/>
    <w:rsid w:val="00456815"/>
    <w:rsid w:val="0046404D"/>
    <w:rsid w:val="0046573D"/>
    <w:rsid w:val="0047297B"/>
    <w:rsid w:val="00475AE9"/>
    <w:rsid w:val="004769A6"/>
    <w:rsid w:val="00482885"/>
    <w:rsid w:val="00484DEF"/>
    <w:rsid w:val="00496C79"/>
    <w:rsid w:val="004A5552"/>
    <w:rsid w:val="004A6CF3"/>
    <w:rsid w:val="004B0510"/>
    <w:rsid w:val="004B2CD3"/>
    <w:rsid w:val="004B724E"/>
    <w:rsid w:val="004B7768"/>
    <w:rsid w:val="004C7184"/>
    <w:rsid w:val="004D0961"/>
    <w:rsid w:val="004D2683"/>
    <w:rsid w:val="004D2C67"/>
    <w:rsid w:val="004D547F"/>
    <w:rsid w:val="004D606C"/>
    <w:rsid w:val="004D7BEF"/>
    <w:rsid w:val="004D7D17"/>
    <w:rsid w:val="004E2422"/>
    <w:rsid w:val="004E3D44"/>
    <w:rsid w:val="004E61D9"/>
    <w:rsid w:val="004F6004"/>
    <w:rsid w:val="005000E3"/>
    <w:rsid w:val="005063A5"/>
    <w:rsid w:val="00512F32"/>
    <w:rsid w:val="005138C3"/>
    <w:rsid w:val="00517FF9"/>
    <w:rsid w:val="00521B59"/>
    <w:rsid w:val="00530FC1"/>
    <w:rsid w:val="00542DB0"/>
    <w:rsid w:val="00545714"/>
    <w:rsid w:val="00550A08"/>
    <w:rsid w:val="00550B85"/>
    <w:rsid w:val="0055192D"/>
    <w:rsid w:val="005617D1"/>
    <w:rsid w:val="0056386F"/>
    <w:rsid w:val="00565C93"/>
    <w:rsid w:val="00567847"/>
    <w:rsid w:val="00567F8B"/>
    <w:rsid w:val="00574B88"/>
    <w:rsid w:val="005803C3"/>
    <w:rsid w:val="00580FC6"/>
    <w:rsid w:val="00583C38"/>
    <w:rsid w:val="00590217"/>
    <w:rsid w:val="0059302C"/>
    <w:rsid w:val="00596421"/>
    <w:rsid w:val="005A0BC9"/>
    <w:rsid w:val="005B6E09"/>
    <w:rsid w:val="005B7867"/>
    <w:rsid w:val="005C6CC9"/>
    <w:rsid w:val="005C7512"/>
    <w:rsid w:val="005D0387"/>
    <w:rsid w:val="005D584D"/>
    <w:rsid w:val="005E0584"/>
    <w:rsid w:val="005E0B18"/>
    <w:rsid w:val="005E15CD"/>
    <w:rsid w:val="005E343F"/>
    <w:rsid w:val="005E3E77"/>
    <w:rsid w:val="005E44A6"/>
    <w:rsid w:val="005F128F"/>
    <w:rsid w:val="005F6C19"/>
    <w:rsid w:val="00602B6B"/>
    <w:rsid w:val="006032F3"/>
    <w:rsid w:val="00615DD7"/>
    <w:rsid w:val="00616170"/>
    <w:rsid w:val="006234C1"/>
    <w:rsid w:val="00626048"/>
    <w:rsid w:val="00634321"/>
    <w:rsid w:val="006363B3"/>
    <w:rsid w:val="006421B6"/>
    <w:rsid w:val="006448B9"/>
    <w:rsid w:val="00646595"/>
    <w:rsid w:val="006469BF"/>
    <w:rsid w:val="006628FA"/>
    <w:rsid w:val="00663B05"/>
    <w:rsid w:val="00671A51"/>
    <w:rsid w:val="0069688C"/>
    <w:rsid w:val="006A06D2"/>
    <w:rsid w:val="006A4B11"/>
    <w:rsid w:val="006B3EA7"/>
    <w:rsid w:val="006B4114"/>
    <w:rsid w:val="006C0CD6"/>
    <w:rsid w:val="006C2BB3"/>
    <w:rsid w:val="006C7A1D"/>
    <w:rsid w:val="006C7BE7"/>
    <w:rsid w:val="006D0E5F"/>
    <w:rsid w:val="006D4270"/>
    <w:rsid w:val="006D5E68"/>
    <w:rsid w:val="006E24D3"/>
    <w:rsid w:val="006E45C9"/>
    <w:rsid w:val="006E4CB3"/>
    <w:rsid w:val="006E52C2"/>
    <w:rsid w:val="006E5C93"/>
    <w:rsid w:val="006E6B66"/>
    <w:rsid w:val="006F1671"/>
    <w:rsid w:val="007031CE"/>
    <w:rsid w:val="00710D28"/>
    <w:rsid w:val="00712DCD"/>
    <w:rsid w:val="00717014"/>
    <w:rsid w:val="0072652B"/>
    <w:rsid w:val="00727502"/>
    <w:rsid w:val="0073196E"/>
    <w:rsid w:val="00741522"/>
    <w:rsid w:val="007500BD"/>
    <w:rsid w:val="00752832"/>
    <w:rsid w:val="007541BD"/>
    <w:rsid w:val="00754865"/>
    <w:rsid w:val="00757FBA"/>
    <w:rsid w:val="00761679"/>
    <w:rsid w:val="0077019F"/>
    <w:rsid w:val="007702AC"/>
    <w:rsid w:val="00770BFD"/>
    <w:rsid w:val="0077122F"/>
    <w:rsid w:val="0077642A"/>
    <w:rsid w:val="0078476C"/>
    <w:rsid w:val="007865CC"/>
    <w:rsid w:val="00792105"/>
    <w:rsid w:val="007956B6"/>
    <w:rsid w:val="007A1144"/>
    <w:rsid w:val="007A1AB0"/>
    <w:rsid w:val="007B0628"/>
    <w:rsid w:val="007B58FE"/>
    <w:rsid w:val="007B6DD7"/>
    <w:rsid w:val="007B7980"/>
    <w:rsid w:val="007C1FC5"/>
    <w:rsid w:val="007C20B9"/>
    <w:rsid w:val="007C3788"/>
    <w:rsid w:val="007D224B"/>
    <w:rsid w:val="007D43CF"/>
    <w:rsid w:val="007D67A1"/>
    <w:rsid w:val="007E060C"/>
    <w:rsid w:val="007E170D"/>
    <w:rsid w:val="007E634F"/>
    <w:rsid w:val="007F30E2"/>
    <w:rsid w:val="007F46CB"/>
    <w:rsid w:val="007F55D6"/>
    <w:rsid w:val="007F63F8"/>
    <w:rsid w:val="0081351C"/>
    <w:rsid w:val="00831178"/>
    <w:rsid w:val="008374E8"/>
    <w:rsid w:val="00840216"/>
    <w:rsid w:val="00841971"/>
    <w:rsid w:val="00843245"/>
    <w:rsid w:val="00851E7D"/>
    <w:rsid w:val="008532A8"/>
    <w:rsid w:val="00853EFD"/>
    <w:rsid w:val="008546C7"/>
    <w:rsid w:val="00860661"/>
    <w:rsid w:val="00863581"/>
    <w:rsid w:val="00864023"/>
    <w:rsid w:val="00864440"/>
    <w:rsid w:val="00865D2B"/>
    <w:rsid w:val="00872175"/>
    <w:rsid w:val="00875F0E"/>
    <w:rsid w:val="008771EC"/>
    <w:rsid w:val="008843E7"/>
    <w:rsid w:val="00890F3F"/>
    <w:rsid w:val="00894036"/>
    <w:rsid w:val="008957AF"/>
    <w:rsid w:val="00895C66"/>
    <w:rsid w:val="008B75DC"/>
    <w:rsid w:val="008C07C2"/>
    <w:rsid w:val="008C1198"/>
    <w:rsid w:val="008C7693"/>
    <w:rsid w:val="008C7957"/>
    <w:rsid w:val="008D680C"/>
    <w:rsid w:val="008D6F70"/>
    <w:rsid w:val="008D708E"/>
    <w:rsid w:val="008E113E"/>
    <w:rsid w:val="008F2622"/>
    <w:rsid w:val="009201DF"/>
    <w:rsid w:val="00920E96"/>
    <w:rsid w:val="00921319"/>
    <w:rsid w:val="0092156D"/>
    <w:rsid w:val="00922FB7"/>
    <w:rsid w:val="00941212"/>
    <w:rsid w:val="00942521"/>
    <w:rsid w:val="00943F1C"/>
    <w:rsid w:val="00951528"/>
    <w:rsid w:val="00957674"/>
    <w:rsid w:val="00964B83"/>
    <w:rsid w:val="00966CC8"/>
    <w:rsid w:val="00966D56"/>
    <w:rsid w:val="009678F6"/>
    <w:rsid w:val="00970573"/>
    <w:rsid w:val="00973EA5"/>
    <w:rsid w:val="00986033"/>
    <w:rsid w:val="009A0FBD"/>
    <w:rsid w:val="009B06EF"/>
    <w:rsid w:val="009B1EF5"/>
    <w:rsid w:val="009B31E7"/>
    <w:rsid w:val="009B63B3"/>
    <w:rsid w:val="009C13B8"/>
    <w:rsid w:val="009C20AE"/>
    <w:rsid w:val="009C7A3A"/>
    <w:rsid w:val="009D39F4"/>
    <w:rsid w:val="009D3FB5"/>
    <w:rsid w:val="009D503C"/>
    <w:rsid w:val="009E0870"/>
    <w:rsid w:val="009E4227"/>
    <w:rsid w:val="009E6214"/>
    <w:rsid w:val="009F5F2B"/>
    <w:rsid w:val="009F6C1F"/>
    <w:rsid w:val="00A11298"/>
    <w:rsid w:val="00A12DBC"/>
    <w:rsid w:val="00A2357B"/>
    <w:rsid w:val="00A24112"/>
    <w:rsid w:val="00A24DEB"/>
    <w:rsid w:val="00A25BEC"/>
    <w:rsid w:val="00A3136F"/>
    <w:rsid w:val="00A32ECC"/>
    <w:rsid w:val="00A36BD0"/>
    <w:rsid w:val="00A3707F"/>
    <w:rsid w:val="00A44F12"/>
    <w:rsid w:val="00A5028C"/>
    <w:rsid w:val="00A50BDE"/>
    <w:rsid w:val="00A624A9"/>
    <w:rsid w:val="00A63A92"/>
    <w:rsid w:val="00A65626"/>
    <w:rsid w:val="00A72291"/>
    <w:rsid w:val="00A728E7"/>
    <w:rsid w:val="00A8129C"/>
    <w:rsid w:val="00A83EBB"/>
    <w:rsid w:val="00A85EE6"/>
    <w:rsid w:val="00A9054E"/>
    <w:rsid w:val="00A90702"/>
    <w:rsid w:val="00A91C34"/>
    <w:rsid w:val="00A9263B"/>
    <w:rsid w:val="00A94081"/>
    <w:rsid w:val="00A95F2E"/>
    <w:rsid w:val="00A96F39"/>
    <w:rsid w:val="00AA16D8"/>
    <w:rsid w:val="00AA660E"/>
    <w:rsid w:val="00AB4A7E"/>
    <w:rsid w:val="00AB5530"/>
    <w:rsid w:val="00AB5F08"/>
    <w:rsid w:val="00AB697E"/>
    <w:rsid w:val="00AC02A2"/>
    <w:rsid w:val="00AC3607"/>
    <w:rsid w:val="00AC3F2D"/>
    <w:rsid w:val="00AC61A6"/>
    <w:rsid w:val="00AC632E"/>
    <w:rsid w:val="00AD08D3"/>
    <w:rsid w:val="00AD0E54"/>
    <w:rsid w:val="00AE0CFF"/>
    <w:rsid w:val="00AF167F"/>
    <w:rsid w:val="00AF30C9"/>
    <w:rsid w:val="00AF646D"/>
    <w:rsid w:val="00AF6B84"/>
    <w:rsid w:val="00B003A2"/>
    <w:rsid w:val="00B00E0D"/>
    <w:rsid w:val="00B02C5C"/>
    <w:rsid w:val="00B036B6"/>
    <w:rsid w:val="00B10451"/>
    <w:rsid w:val="00B11CEA"/>
    <w:rsid w:val="00B13543"/>
    <w:rsid w:val="00B14BFB"/>
    <w:rsid w:val="00B17EF6"/>
    <w:rsid w:val="00B2126A"/>
    <w:rsid w:val="00B23850"/>
    <w:rsid w:val="00B23B8E"/>
    <w:rsid w:val="00B307CC"/>
    <w:rsid w:val="00B30F95"/>
    <w:rsid w:val="00B316E9"/>
    <w:rsid w:val="00B34373"/>
    <w:rsid w:val="00B47EB2"/>
    <w:rsid w:val="00B50990"/>
    <w:rsid w:val="00B51858"/>
    <w:rsid w:val="00B51A35"/>
    <w:rsid w:val="00B529B7"/>
    <w:rsid w:val="00B5360B"/>
    <w:rsid w:val="00B57FE6"/>
    <w:rsid w:val="00B60E70"/>
    <w:rsid w:val="00B633DE"/>
    <w:rsid w:val="00B63D19"/>
    <w:rsid w:val="00B6525A"/>
    <w:rsid w:val="00B70682"/>
    <w:rsid w:val="00B70B59"/>
    <w:rsid w:val="00B71BF4"/>
    <w:rsid w:val="00B74B68"/>
    <w:rsid w:val="00B8101F"/>
    <w:rsid w:val="00B91CBA"/>
    <w:rsid w:val="00B93357"/>
    <w:rsid w:val="00BA0761"/>
    <w:rsid w:val="00BA667C"/>
    <w:rsid w:val="00BB5164"/>
    <w:rsid w:val="00BB5768"/>
    <w:rsid w:val="00BC2D4E"/>
    <w:rsid w:val="00BC351C"/>
    <w:rsid w:val="00BC36FA"/>
    <w:rsid w:val="00BD16CA"/>
    <w:rsid w:val="00BE1374"/>
    <w:rsid w:val="00BE3932"/>
    <w:rsid w:val="00BE63C1"/>
    <w:rsid w:val="00BF0727"/>
    <w:rsid w:val="00C02665"/>
    <w:rsid w:val="00C05C4C"/>
    <w:rsid w:val="00C05DDB"/>
    <w:rsid w:val="00C075F3"/>
    <w:rsid w:val="00C1530A"/>
    <w:rsid w:val="00C16087"/>
    <w:rsid w:val="00C20CCE"/>
    <w:rsid w:val="00C23A2A"/>
    <w:rsid w:val="00C24843"/>
    <w:rsid w:val="00C26959"/>
    <w:rsid w:val="00C32C77"/>
    <w:rsid w:val="00C3508B"/>
    <w:rsid w:val="00C353A5"/>
    <w:rsid w:val="00C40D43"/>
    <w:rsid w:val="00C415D1"/>
    <w:rsid w:val="00C423E4"/>
    <w:rsid w:val="00C42F2B"/>
    <w:rsid w:val="00C505F8"/>
    <w:rsid w:val="00C52503"/>
    <w:rsid w:val="00C60F11"/>
    <w:rsid w:val="00C644C3"/>
    <w:rsid w:val="00C670B0"/>
    <w:rsid w:val="00C67311"/>
    <w:rsid w:val="00C712C4"/>
    <w:rsid w:val="00C71C76"/>
    <w:rsid w:val="00C73E98"/>
    <w:rsid w:val="00C83D76"/>
    <w:rsid w:val="00C97FAA"/>
    <w:rsid w:val="00CA5048"/>
    <w:rsid w:val="00CB51D7"/>
    <w:rsid w:val="00CB64A8"/>
    <w:rsid w:val="00CC10F2"/>
    <w:rsid w:val="00CC3677"/>
    <w:rsid w:val="00CC74EE"/>
    <w:rsid w:val="00CD0262"/>
    <w:rsid w:val="00CD195A"/>
    <w:rsid w:val="00CD3C62"/>
    <w:rsid w:val="00CD5E57"/>
    <w:rsid w:val="00CE26EB"/>
    <w:rsid w:val="00CE2719"/>
    <w:rsid w:val="00CF0FD8"/>
    <w:rsid w:val="00CF386D"/>
    <w:rsid w:val="00CF395A"/>
    <w:rsid w:val="00CF3B19"/>
    <w:rsid w:val="00CF3CB1"/>
    <w:rsid w:val="00D00569"/>
    <w:rsid w:val="00D03B3B"/>
    <w:rsid w:val="00D04479"/>
    <w:rsid w:val="00D04CD3"/>
    <w:rsid w:val="00D06298"/>
    <w:rsid w:val="00D0717F"/>
    <w:rsid w:val="00D127B5"/>
    <w:rsid w:val="00D223C5"/>
    <w:rsid w:val="00D27FDE"/>
    <w:rsid w:val="00D3678C"/>
    <w:rsid w:val="00D40DA5"/>
    <w:rsid w:val="00D414E2"/>
    <w:rsid w:val="00D449A4"/>
    <w:rsid w:val="00D53908"/>
    <w:rsid w:val="00D54F4B"/>
    <w:rsid w:val="00D5706D"/>
    <w:rsid w:val="00D653D2"/>
    <w:rsid w:val="00D712CE"/>
    <w:rsid w:val="00D72001"/>
    <w:rsid w:val="00D73A11"/>
    <w:rsid w:val="00D81775"/>
    <w:rsid w:val="00D8244B"/>
    <w:rsid w:val="00D8620D"/>
    <w:rsid w:val="00D866D7"/>
    <w:rsid w:val="00D9521A"/>
    <w:rsid w:val="00D959C1"/>
    <w:rsid w:val="00DA2B7F"/>
    <w:rsid w:val="00DA698A"/>
    <w:rsid w:val="00DB63C7"/>
    <w:rsid w:val="00DC263F"/>
    <w:rsid w:val="00DC27EB"/>
    <w:rsid w:val="00DC3FF0"/>
    <w:rsid w:val="00DD0633"/>
    <w:rsid w:val="00DD2F0E"/>
    <w:rsid w:val="00DD5A66"/>
    <w:rsid w:val="00DD69C1"/>
    <w:rsid w:val="00DF10D5"/>
    <w:rsid w:val="00DF3E31"/>
    <w:rsid w:val="00E06496"/>
    <w:rsid w:val="00E06ECA"/>
    <w:rsid w:val="00E17D1B"/>
    <w:rsid w:val="00E2287A"/>
    <w:rsid w:val="00E233FA"/>
    <w:rsid w:val="00E2490F"/>
    <w:rsid w:val="00E27002"/>
    <w:rsid w:val="00E30352"/>
    <w:rsid w:val="00E347B5"/>
    <w:rsid w:val="00E36A1A"/>
    <w:rsid w:val="00E36F3A"/>
    <w:rsid w:val="00E378EA"/>
    <w:rsid w:val="00E462E1"/>
    <w:rsid w:val="00E4785A"/>
    <w:rsid w:val="00E52E38"/>
    <w:rsid w:val="00E53D8A"/>
    <w:rsid w:val="00E700E5"/>
    <w:rsid w:val="00E71E75"/>
    <w:rsid w:val="00E74686"/>
    <w:rsid w:val="00E75001"/>
    <w:rsid w:val="00E777F5"/>
    <w:rsid w:val="00E77850"/>
    <w:rsid w:val="00E86E9F"/>
    <w:rsid w:val="00E90AEE"/>
    <w:rsid w:val="00E94D93"/>
    <w:rsid w:val="00E96E68"/>
    <w:rsid w:val="00EB0B22"/>
    <w:rsid w:val="00EB152C"/>
    <w:rsid w:val="00EB2E46"/>
    <w:rsid w:val="00EC6537"/>
    <w:rsid w:val="00ED5874"/>
    <w:rsid w:val="00ED61FD"/>
    <w:rsid w:val="00EE02FA"/>
    <w:rsid w:val="00EE2D21"/>
    <w:rsid w:val="00EE352D"/>
    <w:rsid w:val="00EE3EEF"/>
    <w:rsid w:val="00EE558F"/>
    <w:rsid w:val="00EE79D4"/>
    <w:rsid w:val="00EF0EE5"/>
    <w:rsid w:val="00EF2580"/>
    <w:rsid w:val="00EF6A2C"/>
    <w:rsid w:val="00EF6C23"/>
    <w:rsid w:val="00F004FF"/>
    <w:rsid w:val="00F05E95"/>
    <w:rsid w:val="00F106AE"/>
    <w:rsid w:val="00F15929"/>
    <w:rsid w:val="00F173D5"/>
    <w:rsid w:val="00F22B82"/>
    <w:rsid w:val="00F27381"/>
    <w:rsid w:val="00F31B2D"/>
    <w:rsid w:val="00F31DE1"/>
    <w:rsid w:val="00F34675"/>
    <w:rsid w:val="00F439B4"/>
    <w:rsid w:val="00F454E0"/>
    <w:rsid w:val="00F4789B"/>
    <w:rsid w:val="00F5597D"/>
    <w:rsid w:val="00F61B19"/>
    <w:rsid w:val="00F6487E"/>
    <w:rsid w:val="00F6695F"/>
    <w:rsid w:val="00F720CE"/>
    <w:rsid w:val="00F742CD"/>
    <w:rsid w:val="00F7515C"/>
    <w:rsid w:val="00F754AE"/>
    <w:rsid w:val="00F77D22"/>
    <w:rsid w:val="00F814C7"/>
    <w:rsid w:val="00F81787"/>
    <w:rsid w:val="00F85638"/>
    <w:rsid w:val="00F877E8"/>
    <w:rsid w:val="00F917D8"/>
    <w:rsid w:val="00F96CB5"/>
    <w:rsid w:val="00FA41EE"/>
    <w:rsid w:val="00FA680A"/>
    <w:rsid w:val="00FB0267"/>
    <w:rsid w:val="00FB0292"/>
    <w:rsid w:val="00FC44B9"/>
    <w:rsid w:val="00FC4862"/>
    <w:rsid w:val="00FD048B"/>
    <w:rsid w:val="00FD6136"/>
    <w:rsid w:val="00FE2C7B"/>
    <w:rsid w:val="00FF5BF7"/>
    <w:rsid w:val="00FF615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90C35"/>
  <w15:docId w15:val="{C697BA6B-C3F6-7B4A-A3CB-D26ED94F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292"/>
    <w:pPr>
      <w:jc w:val="both"/>
    </w:pPr>
    <w:rPr>
      <w:rFonts w:ascii="Times" w:hAnsi="Times"/>
      <w:lang w:val="en-AU"/>
    </w:rPr>
  </w:style>
  <w:style w:type="paragraph" w:styleId="Heading1">
    <w:name w:val="heading 1"/>
    <w:basedOn w:val="Heading2"/>
    <w:next w:val="Normal"/>
    <w:link w:val="Heading1Char"/>
    <w:uiPriority w:val="9"/>
    <w:qFormat/>
    <w:rsid w:val="00FB0292"/>
    <w:pPr>
      <w:numPr>
        <w:ilvl w:val="0"/>
      </w:numPr>
      <w:outlineLvl w:val="0"/>
    </w:pPr>
  </w:style>
  <w:style w:type="paragraph" w:styleId="Heading2">
    <w:name w:val="heading 2"/>
    <w:basedOn w:val="Normal"/>
    <w:next w:val="Normal"/>
    <w:link w:val="Heading2Char"/>
    <w:uiPriority w:val="9"/>
    <w:unhideWhenUsed/>
    <w:qFormat/>
    <w:rsid w:val="00FB0292"/>
    <w:pPr>
      <w:numPr>
        <w:ilvl w:val="1"/>
        <w:numId w:val="43"/>
      </w:numPr>
      <w:spacing w:after="0"/>
      <w:outlineLvl w:val="1"/>
    </w:pPr>
    <w:rPr>
      <w:b/>
      <w:bCs/>
    </w:rPr>
  </w:style>
  <w:style w:type="paragraph" w:styleId="Heading3">
    <w:name w:val="heading 3"/>
    <w:basedOn w:val="Heading2"/>
    <w:next w:val="Normal"/>
    <w:link w:val="Heading3Char"/>
    <w:uiPriority w:val="9"/>
    <w:unhideWhenUsed/>
    <w:qFormat/>
    <w:rsid w:val="00FB0292"/>
    <w:pPr>
      <w:numPr>
        <w:ilvl w:val="2"/>
      </w:numPr>
      <w:outlineLvl w:val="2"/>
    </w:pPr>
    <w:rPr>
      <w:b w:val="0"/>
      <w:bCs w:val="0"/>
      <w:i/>
      <w:iCs/>
    </w:rPr>
  </w:style>
  <w:style w:type="paragraph" w:styleId="Heading4">
    <w:name w:val="heading 4"/>
    <w:basedOn w:val="Normal"/>
    <w:next w:val="Normal"/>
    <w:link w:val="Heading4Char"/>
    <w:uiPriority w:val="9"/>
    <w:unhideWhenUsed/>
    <w:qFormat/>
    <w:rsid w:val="00FB0292"/>
    <w:pPr>
      <w:numPr>
        <w:ilvl w:val="2"/>
        <w:numId w:val="41"/>
      </w:numPr>
      <w:spacing w:after="0" w:line="276" w:lineRule="auto"/>
      <w:outlineLvl w:val="3"/>
    </w:pPr>
    <w:rPr>
      <w:i/>
      <w:iCs/>
    </w:rPr>
  </w:style>
  <w:style w:type="character" w:default="1" w:styleId="DefaultParagraphFont">
    <w:name w:val="Default Paragraph Font"/>
    <w:uiPriority w:val="1"/>
    <w:semiHidden/>
    <w:unhideWhenUsed/>
    <w:rsid w:val="00FB0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292"/>
  </w:style>
  <w:style w:type="paragraph" w:styleId="Header">
    <w:name w:val="header"/>
    <w:basedOn w:val="Normal"/>
    <w:link w:val="HeaderChar"/>
    <w:uiPriority w:val="99"/>
    <w:unhideWhenUsed/>
    <w:rsid w:val="00FB0292"/>
    <w:pPr>
      <w:tabs>
        <w:tab w:val="center" w:pos="4320"/>
        <w:tab w:val="right" w:pos="8640"/>
      </w:tabs>
      <w:spacing w:after="0"/>
    </w:pPr>
  </w:style>
  <w:style w:type="character" w:customStyle="1" w:styleId="HeaderChar">
    <w:name w:val="Header Char"/>
    <w:basedOn w:val="DefaultParagraphFont"/>
    <w:link w:val="Header"/>
    <w:uiPriority w:val="99"/>
    <w:rsid w:val="00FB0292"/>
    <w:rPr>
      <w:rFonts w:ascii="Times" w:hAnsi="Times"/>
      <w:lang w:val="en-AU"/>
    </w:rPr>
  </w:style>
  <w:style w:type="paragraph" w:styleId="Footer">
    <w:name w:val="footer"/>
    <w:basedOn w:val="Normal"/>
    <w:link w:val="FooterChar"/>
    <w:uiPriority w:val="99"/>
    <w:unhideWhenUsed/>
    <w:rsid w:val="00FB0292"/>
    <w:pPr>
      <w:tabs>
        <w:tab w:val="center" w:pos="4320"/>
        <w:tab w:val="right" w:pos="8640"/>
      </w:tabs>
      <w:spacing w:after="0"/>
    </w:pPr>
  </w:style>
  <w:style w:type="character" w:customStyle="1" w:styleId="FooterChar">
    <w:name w:val="Footer Char"/>
    <w:basedOn w:val="DefaultParagraphFont"/>
    <w:link w:val="Footer"/>
    <w:uiPriority w:val="99"/>
    <w:rsid w:val="00FB0292"/>
    <w:rPr>
      <w:rFonts w:ascii="Times" w:hAnsi="Times"/>
      <w:lang w:val="en-AU"/>
    </w:rPr>
  </w:style>
  <w:style w:type="character" w:styleId="PageNumber">
    <w:name w:val="page number"/>
    <w:basedOn w:val="DefaultParagraphFont"/>
    <w:uiPriority w:val="99"/>
    <w:semiHidden/>
    <w:unhideWhenUsed/>
    <w:rsid w:val="00FB0292"/>
  </w:style>
  <w:style w:type="paragraph" w:styleId="ListParagraph">
    <w:name w:val="List Paragraph"/>
    <w:basedOn w:val="Normal"/>
    <w:uiPriority w:val="72"/>
    <w:qFormat/>
    <w:rsid w:val="00FB0292"/>
    <w:pPr>
      <w:ind w:left="720"/>
      <w:contextualSpacing/>
    </w:pPr>
  </w:style>
  <w:style w:type="paragraph" w:customStyle="1" w:styleId="PaperReferences">
    <w:name w:val="Paper References"/>
    <w:basedOn w:val="Normal"/>
    <w:rsid w:val="00FB0292"/>
    <w:pPr>
      <w:spacing w:after="0"/>
    </w:pPr>
    <w:rPr>
      <w:rFonts w:eastAsia="Times" w:cs="Times New Roman"/>
      <w:noProof/>
    </w:rPr>
  </w:style>
  <w:style w:type="character" w:styleId="Hyperlink">
    <w:name w:val="Hyperlink"/>
    <w:basedOn w:val="DefaultParagraphFont"/>
    <w:uiPriority w:val="99"/>
    <w:unhideWhenUsed/>
    <w:rsid w:val="00FB0292"/>
    <w:rPr>
      <w:color w:val="0000FF" w:themeColor="hyperlink"/>
      <w:u w:val="single"/>
    </w:rPr>
  </w:style>
  <w:style w:type="character" w:styleId="FollowedHyperlink">
    <w:name w:val="FollowedHyperlink"/>
    <w:basedOn w:val="DefaultParagraphFont"/>
    <w:uiPriority w:val="99"/>
    <w:semiHidden/>
    <w:unhideWhenUsed/>
    <w:rsid w:val="00FB0292"/>
    <w:rPr>
      <w:color w:val="800080" w:themeColor="followedHyperlink"/>
      <w:u w:val="single"/>
    </w:rPr>
  </w:style>
  <w:style w:type="character" w:customStyle="1" w:styleId="apple-converted-space">
    <w:name w:val="apple-converted-space"/>
    <w:basedOn w:val="DefaultParagraphFont"/>
    <w:rsid w:val="00FB0292"/>
  </w:style>
  <w:style w:type="character" w:styleId="Emphasis">
    <w:name w:val="Emphasis"/>
    <w:basedOn w:val="DefaultParagraphFont"/>
    <w:uiPriority w:val="20"/>
    <w:qFormat/>
    <w:rsid w:val="00FB0292"/>
    <w:rPr>
      <w:i/>
      <w:iCs/>
    </w:rPr>
  </w:style>
  <w:style w:type="character" w:styleId="UnresolvedMention">
    <w:name w:val="Unresolved Mention"/>
    <w:basedOn w:val="DefaultParagraphFont"/>
    <w:uiPriority w:val="99"/>
    <w:semiHidden/>
    <w:unhideWhenUsed/>
    <w:rsid w:val="00FB0292"/>
    <w:rPr>
      <w:color w:val="605E5C"/>
      <w:shd w:val="clear" w:color="auto" w:fill="E1DFDD"/>
    </w:rPr>
  </w:style>
  <w:style w:type="character" w:customStyle="1" w:styleId="Heading1Char">
    <w:name w:val="Heading 1 Char"/>
    <w:basedOn w:val="DefaultParagraphFont"/>
    <w:link w:val="Heading1"/>
    <w:uiPriority w:val="9"/>
    <w:rsid w:val="00FB0292"/>
    <w:rPr>
      <w:rFonts w:ascii="Times" w:hAnsi="Times"/>
      <w:b/>
      <w:bCs/>
      <w:lang w:val="en-AU"/>
    </w:rPr>
  </w:style>
  <w:style w:type="table" w:styleId="TableGrid">
    <w:name w:val="Table Grid"/>
    <w:basedOn w:val="TableNormal"/>
    <w:uiPriority w:val="59"/>
    <w:rsid w:val="00FB029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B0292"/>
    <w:rPr>
      <w:rFonts w:ascii="Times" w:hAnsi="Times"/>
      <w:b/>
      <w:bCs/>
      <w:lang w:val="en-AU"/>
    </w:rPr>
  </w:style>
  <w:style w:type="character" w:customStyle="1" w:styleId="Heading3Char">
    <w:name w:val="Heading 3 Char"/>
    <w:basedOn w:val="DefaultParagraphFont"/>
    <w:link w:val="Heading3"/>
    <w:uiPriority w:val="9"/>
    <w:rsid w:val="00FB0292"/>
    <w:rPr>
      <w:rFonts w:ascii="Times" w:hAnsi="Times"/>
      <w:i/>
      <w:iCs/>
      <w:lang w:val="en-AU"/>
    </w:rPr>
  </w:style>
  <w:style w:type="paragraph" w:styleId="NoSpacing">
    <w:name w:val="No Spacing"/>
    <w:uiPriority w:val="1"/>
    <w:qFormat/>
    <w:rsid w:val="00FB0292"/>
    <w:pPr>
      <w:spacing w:after="0"/>
      <w:jc w:val="both"/>
    </w:pPr>
    <w:rPr>
      <w:rFonts w:ascii="Times" w:hAnsi="Times"/>
      <w:lang w:val="en-AU"/>
    </w:rPr>
  </w:style>
  <w:style w:type="character" w:customStyle="1" w:styleId="Heading4Char">
    <w:name w:val="Heading 4 Char"/>
    <w:basedOn w:val="DefaultParagraphFont"/>
    <w:link w:val="Heading4"/>
    <w:uiPriority w:val="9"/>
    <w:rsid w:val="00FB0292"/>
    <w:rPr>
      <w:rFonts w:ascii="Times" w:hAnsi="Times"/>
      <w:i/>
      <w:iCs/>
      <w:lang w:val="en-AU"/>
    </w:rPr>
  </w:style>
  <w:style w:type="paragraph" w:styleId="NormalWeb">
    <w:name w:val="Normal (Web)"/>
    <w:basedOn w:val="Normal"/>
    <w:uiPriority w:val="99"/>
    <w:semiHidden/>
    <w:unhideWhenUsed/>
    <w:rsid w:val="00FB0292"/>
    <w:rPr>
      <w:rFonts w:ascii="Times New Roman" w:hAnsi="Times New Roman" w:cs="Times New Roman"/>
    </w:rPr>
  </w:style>
  <w:style w:type="paragraph" w:styleId="Caption">
    <w:name w:val="caption"/>
    <w:basedOn w:val="Normal"/>
    <w:next w:val="Normal"/>
    <w:uiPriority w:val="35"/>
    <w:unhideWhenUsed/>
    <w:qFormat/>
    <w:rsid w:val="00FB0292"/>
    <w:rPr>
      <w:i/>
      <w:iCs/>
      <w:color w:val="1F497D" w:themeColor="text2"/>
      <w:sz w:val="18"/>
      <w:szCs w:val="18"/>
    </w:rPr>
  </w:style>
  <w:style w:type="paragraph" w:styleId="TableofFigures">
    <w:name w:val="table of figures"/>
    <w:basedOn w:val="Normal"/>
    <w:next w:val="Normal"/>
    <w:uiPriority w:val="99"/>
    <w:unhideWhenUsed/>
    <w:rsid w:val="00FB0292"/>
    <w:pPr>
      <w:spacing w:after="0"/>
    </w:pPr>
  </w:style>
  <w:style w:type="paragraph" w:styleId="TOCHeading">
    <w:name w:val="TOC Heading"/>
    <w:basedOn w:val="Heading1"/>
    <w:next w:val="Normal"/>
    <w:uiPriority w:val="39"/>
    <w:unhideWhenUsed/>
    <w:qFormat/>
    <w:rsid w:val="00FB0292"/>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lang w:eastAsia="en-AU"/>
    </w:rPr>
  </w:style>
  <w:style w:type="paragraph" w:styleId="TOC2">
    <w:name w:val="toc 2"/>
    <w:basedOn w:val="Normal"/>
    <w:next w:val="Normal"/>
    <w:autoRedefine/>
    <w:uiPriority w:val="39"/>
    <w:unhideWhenUsed/>
    <w:rsid w:val="00FB0292"/>
    <w:pPr>
      <w:spacing w:after="100"/>
      <w:ind w:left="240"/>
    </w:pPr>
  </w:style>
  <w:style w:type="paragraph" w:styleId="TOC3">
    <w:name w:val="toc 3"/>
    <w:basedOn w:val="Normal"/>
    <w:next w:val="Normal"/>
    <w:autoRedefine/>
    <w:uiPriority w:val="39"/>
    <w:unhideWhenUsed/>
    <w:rsid w:val="00FB0292"/>
    <w:pPr>
      <w:spacing w:after="100"/>
      <w:ind w:left="480"/>
    </w:pPr>
  </w:style>
  <w:style w:type="paragraph" w:styleId="Bibliography">
    <w:name w:val="Bibliography"/>
    <w:basedOn w:val="Normal"/>
    <w:next w:val="Normal"/>
    <w:uiPriority w:val="37"/>
    <w:unhideWhenUsed/>
    <w:rsid w:val="00FB0292"/>
  </w:style>
  <w:style w:type="paragraph" w:styleId="Title">
    <w:name w:val="Title"/>
    <w:basedOn w:val="Normal"/>
    <w:next w:val="Normal"/>
    <w:link w:val="TitleChar"/>
    <w:uiPriority w:val="10"/>
    <w:qFormat/>
    <w:rsid w:val="00FB0292"/>
    <w:pPr>
      <w:spacing w:after="0" w:line="276" w:lineRule="auto"/>
      <w:jc w:val="center"/>
    </w:pPr>
    <w:rPr>
      <w:b/>
      <w:sz w:val="36"/>
    </w:rPr>
  </w:style>
  <w:style w:type="character" w:customStyle="1" w:styleId="TitleChar">
    <w:name w:val="Title Char"/>
    <w:basedOn w:val="DefaultParagraphFont"/>
    <w:link w:val="Title"/>
    <w:uiPriority w:val="10"/>
    <w:rsid w:val="00FB0292"/>
    <w:rPr>
      <w:rFonts w:ascii="Times" w:hAnsi="Times"/>
      <w:b/>
      <w:sz w:val="36"/>
      <w:lang w:val="en-AU"/>
    </w:rPr>
  </w:style>
  <w:style w:type="paragraph" w:styleId="TOC1">
    <w:name w:val="toc 1"/>
    <w:basedOn w:val="Normal"/>
    <w:next w:val="Normal"/>
    <w:autoRedefine/>
    <w:uiPriority w:val="39"/>
    <w:unhideWhenUsed/>
    <w:rsid w:val="00FB0292"/>
    <w:pPr>
      <w:spacing w:after="100"/>
    </w:pPr>
  </w:style>
  <w:style w:type="paragraph" w:styleId="FootnoteText">
    <w:name w:val="footnote text"/>
    <w:basedOn w:val="Normal"/>
    <w:link w:val="FootnoteTextChar"/>
    <w:uiPriority w:val="99"/>
    <w:semiHidden/>
    <w:unhideWhenUsed/>
    <w:rsid w:val="00FB0292"/>
    <w:pPr>
      <w:spacing w:after="0"/>
    </w:pPr>
    <w:rPr>
      <w:sz w:val="20"/>
      <w:szCs w:val="20"/>
    </w:rPr>
  </w:style>
  <w:style w:type="character" w:customStyle="1" w:styleId="FootnoteTextChar">
    <w:name w:val="Footnote Text Char"/>
    <w:basedOn w:val="DefaultParagraphFont"/>
    <w:link w:val="FootnoteText"/>
    <w:uiPriority w:val="99"/>
    <w:semiHidden/>
    <w:rsid w:val="00FB0292"/>
    <w:rPr>
      <w:rFonts w:ascii="Times" w:hAnsi="Times"/>
      <w:sz w:val="20"/>
      <w:szCs w:val="20"/>
      <w:lang w:val="en-AU"/>
    </w:rPr>
  </w:style>
  <w:style w:type="character" w:styleId="FootnoteReference">
    <w:name w:val="footnote reference"/>
    <w:basedOn w:val="DefaultParagraphFont"/>
    <w:uiPriority w:val="99"/>
    <w:semiHidden/>
    <w:unhideWhenUsed/>
    <w:rsid w:val="00FB02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188">
      <w:bodyDiv w:val="1"/>
      <w:marLeft w:val="0"/>
      <w:marRight w:val="0"/>
      <w:marTop w:val="0"/>
      <w:marBottom w:val="0"/>
      <w:divBdr>
        <w:top w:val="none" w:sz="0" w:space="0" w:color="auto"/>
        <w:left w:val="none" w:sz="0" w:space="0" w:color="auto"/>
        <w:bottom w:val="none" w:sz="0" w:space="0" w:color="auto"/>
        <w:right w:val="none" w:sz="0" w:space="0" w:color="auto"/>
      </w:divBdr>
    </w:div>
    <w:div w:id="122621731">
      <w:bodyDiv w:val="1"/>
      <w:marLeft w:val="0"/>
      <w:marRight w:val="0"/>
      <w:marTop w:val="0"/>
      <w:marBottom w:val="0"/>
      <w:divBdr>
        <w:top w:val="none" w:sz="0" w:space="0" w:color="auto"/>
        <w:left w:val="none" w:sz="0" w:space="0" w:color="auto"/>
        <w:bottom w:val="none" w:sz="0" w:space="0" w:color="auto"/>
        <w:right w:val="none" w:sz="0" w:space="0" w:color="auto"/>
      </w:divBdr>
    </w:div>
    <w:div w:id="153883236">
      <w:bodyDiv w:val="1"/>
      <w:marLeft w:val="0"/>
      <w:marRight w:val="0"/>
      <w:marTop w:val="0"/>
      <w:marBottom w:val="0"/>
      <w:divBdr>
        <w:top w:val="none" w:sz="0" w:space="0" w:color="auto"/>
        <w:left w:val="none" w:sz="0" w:space="0" w:color="auto"/>
        <w:bottom w:val="none" w:sz="0" w:space="0" w:color="auto"/>
        <w:right w:val="none" w:sz="0" w:space="0" w:color="auto"/>
      </w:divBdr>
    </w:div>
    <w:div w:id="154998615">
      <w:bodyDiv w:val="1"/>
      <w:marLeft w:val="0"/>
      <w:marRight w:val="0"/>
      <w:marTop w:val="0"/>
      <w:marBottom w:val="0"/>
      <w:divBdr>
        <w:top w:val="none" w:sz="0" w:space="0" w:color="auto"/>
        <w:left w:val="none" w:sz="0" w:space="0" w:color="auto"/>
        <w:bottom w:val="none" w:sz="0" w:space="0" w:color="auto"/>
        <w:right w:val="none" w:sz="0" w:space="0" w:color="auto"/>
      </w:divBdr>
    </w:div>
    <w:div w:id="184104192">
      <w:bodyDiv w:val="1"/>
      <w:marLeft w:val="0"/>
      <w:marRight w:val="0"/>
      <w:marTop w:val="0"/>
      <w:marBottom w:val="0"/>
      <w:divBdr>
        <w:top w:val="none" w:sz="0" w:space="0" w:color="auto"/>
        <w:left w:val="none" w:sz="0" w:space="0" w:color="auto"/>
        <w:bottom w:val="none" w:sz="0" w:space="0" w:color="auto"/>
        <w:right w:val="none" w:sz="0" w:space="0" w:color="auto"/>
      </w:divBdr>
    </w:div>
    <w:div w:id="190458106">
      <w:bodyDiv w:val="1"/>
      <w:marLeft w:val="0"/>
      <w:marRight w:val="0"/>
      <w:marTop w:val="0"/>
      <w:marBottom w:val="0"/>
      <w:divBdr>
        <w:top w:val="none" w:sz="0" w:space="0" w:color="auto"/>
        <w:left w:val="none" w:sz="0" w:space="0" w:color="auto"/>
        <w:bottom w:val="none" w:sz="0" w:space="0" w:color="auto"/>
        <w:right w:val="none" w:sz="0" w:space="0" w:color="auto"/>
      </w:divBdr>
    </w:div>
    <w:div w:id="213273337">
      <w:bodyDiv w:val="1"/>
      <w:marLeft w:val="0"/>
      <w:marRight w:val="0"/>
      <w:marTop w:val="0"/>
      <w:marBottom w:val="0"/>
      <w:divBdr>
        <w:top w:val="none" w:sz="0" w:space="0" w:color="auto"/>
        <w:left w:val="none" w:sz="0" w:space="0" w:color="auto"/>
        <w:bottom w:val="none" w:sz="0" w:space="0" w:color="auto"/>
        <w:right w:val="none" w:sz="0" w:space="0" w:color="auto"/>
      </w:divBdr>
    </w:div>
    <w:div w:id="248661173">
      <w:bodyDiv w:val="1"/>
      <w:marLeft w:val="0"/>
      <w:marRight w:val="0"/>
      <w:marTop w:val="0"/>
      <w:marBottom w:val="0"/>
      <w:divBdr>
        <w:top w:val="none" w:sz="0" w:space="0" w:color="auto"/>
        <w:left w:val="none" w:sz="0" w:space="0" w:color="auto"/>
        <w:bottom w:val="none" w:sz="0" w:space="0" w:color="auto"/>
        <w:right w:val="none" w:sz="0" w:space="0" w:color="auto"/>
      </w:divBdr>
    </w:div>
    <w:div w:id="258298487">
      <w:bodyDiv w:val="1"/>
      <w:marLeft w:val="0"/>
      <w:marRight w:val="0"/>
      <w:marTop w:val="0"/>
      <w:marBottom w:val="0"/>
      <w:divBdr>
        <w:top w:val="none" w:sz="0" w:space="0" w:color="auto"/>
        <w:left w:val="none" w:sz="0" w:space="0" w:color="auto"/>
        <w:bottom w:val="none" w:sz="0" w:space="0" w:color="auto"/>
        <w:right w:val="none" w:sz="0" w:space="0" w:color="auto"/>
      </w:divBdr>
    </w:div>
    <w:div w:id="291517534">
      <w:bodyDiv w:val="1"/>
      <w:marLeft w:val="0"/>
      <w:marRight w:val="0"/>
      <w:marTop w:val="0"/>
      <w:marBottom w:val="0"/>
      <w:divBdr>
        <w:top w:val="none" w:sz="0" w:space="0" w:color="auto"/>
        <w:left w:val="none" w:sz="0" w:space="0" w:color="auto"/>
        <w:bottom w:val="none" w:sz="0" w:space="0" w:color="auto"/>
        <w:right w:val="none" w:sz="0" w:space="0" w:color="auto"/>
      </w:divBdr>
    </w:div>
    <w:div w:id="303432425">
      <w:bodyDiv w:val="1"/>
      <w:marLeft w:val="0"/>
      <w:marRight w:val="0"/>
      <w:marTop w:val="0"/>
      <w:marBottom w:val="0"/>
      <w:divBdr>
        <w:top w:val="none" w:sz="0" w:space="0" w:color="auto"/>
        <w:left w:val="none" w:sz="0" w:space="0" w:color="auto"/>
        <w:bottom w:val="none" w:sz="0" w:space="0" w:color="auto"/>
        <w:right w:val="none" w:sz="0" w:space="0" w:color="auto"/>
      </w:divBdr>
    </w:div>
    <w:div w:id="494222729">
      <w:bodyDiv w:val="1"/>
      <w:marLeft w:val="0"/>
      <w:marRight w:val="0"/>
      <w:marTop w:val="0"/>
      <w:marBottom w:val="0"/>
      <w:divBdr>
        <w:top w:val="none" w:sz="0" w:space="0" w:color="auto"/>
        <w:left w:val="none" w:sz="0" w:space="0" w:color="auto"/>
        <w:bottom w:val="none" w:sz="0" w:space="0" w:color="auto"/>
        <w:right w:val="none" w:sz="0" w:space="0" w:color="auto"/>
      </w:divBdr>
    </w:div>
    <w:div w:id="684986069">
      <w:bodyDiv w:val="1"/>
      <w:marLeft w:val="0"/>
      <w:marRight w:val="0"/>
      <w:marTop w:val="0"/>
      <w:marBottom w:val="0"/>
      <w:divBdr>
        <w:top w:val="none" w:sz="0" w:space="0" w:color="auto"/>
        <w:left w:val="none" w:sz="0" w:space="0" w:color="auto"/>
        <w:bottom w:val="none" w:sz="0" w:space="0" w:color="auto"/>
        <w:right w:val="none" w:sz="0" w:space="0" w:color="auto"/>
      </w:divBdr>
    </w:div>
    <w:div w:id="778914054">
      <w:bodyDiv w:val="1"/>
      <w:marLeft w:val="0"/>
      <w:marRight w:val="0"/>
      <w:marTop w:val="0"/>
      <w:marBottom w:val="0"/>
      <w:divBdr>
        <w:top w:val="none" w:sz="0" w:space="0" w:color="auto"/>
        <w:left w:val="none" w:sz="0" w:space="0" w:color="auto"/>
        <w:bottom w:val="none" w:sz="0" w:space="0" w:color="auto"/>
        <w:right w:val="none" w:sz="0" w:space="0" w:color="auto"/>
      </w:divBdr>
    </w:div>
    <w:div w:id="783115890">
      <w:bodyDiv w:val="1"/>
      <w:marLeft w:val="0"/>
      <w:marRight w:val="0"/>
      <w:marTop w:val="0"/>
      <w:marBottom w:val="0"/>
      <w:divBdr>
        <w:top w:val="none" w:sz="0" w:space="0" w:color="auto"/>
        <w:left w:val="none" w:sz="0" w:space="0" w:color="auto"/>
        <w:bottom w:val="none" w:sz="0" w:space="0" w:color="auto"/>
        <w:right w:val="none" w:sz="0" w:space="0" w:color="auto"/>
      </w:divBdr>
    </w:div>
    <w:div w:id="811026384">
      <w:bodyDiv w:val="1"/>
      <w:marLeft w:val="0"/>
      <w:marRight w:val="0"/>
      <w:marTop w:val="0"/>
      <w:marBottom w:val="0"/>
      <w:divBdr>
        <w:top w:val="none" w:sz="0" w:space="0" w:color="auto"/>
        <w:left w:val="none" w:sz="0" w:space="0" w:color="auto"/>
        <w:bottom w:val="none" w:sz="0" w:space="0" w:color="auto"/>
        <w:right w:val="none" w:sz="0" w:space="0" w:color="auto"/>
      </w:divBdr>
    </w:div>
    <w:div w:id="987395815">
      <w:bodyDiv w:val="1"/>
      <w:marLeft w:val="0"/>
      <w:marRight w:val="0"/>
      <w:marTop w:val="0"/>
      <w:marBottom w:val="0"/>
      <w:divBdr>
        <w:top w:val="none" w:sz="0" w:space="0" w:color="auto"/>
        <w:left w:val="none" w:sz="0" w:space="0" w:color="auto"/>
        <w:bottom w:val="none" w:sz="0" w:space="0" w:color="auto"/>
        <w:right w:val="none" w:sz="0" w:space="0" w:color="auto"/>
      </w:divBdr>
    </w:div>
    <w:div w:id="1045643037">
      <w:bodyDiv w:val="1"/>
      <w:marLeft w:val="0"/>
      <w:marRight w:val="0"/>
      <w:marTop w:val="0"/>
      <w:marBottom w:val="0"/>
      <w:divBdr>
        <w:top w:val="none" w:sz="0" w:space="0" w:color="auto"/>
        <w:left w:val="none" w:sz="0" w:space="0" w:color="auto"/>
        <w:bottom w:val="none" w:sz="0" w:space="0" w:color="auto"/>
        <w:right w:val="none" w:sz="0" w:space="0" w:color="auto"/>
      </w:divBdr>
    </w:div>
    <w:div w:id="1116871758">
      <w:bodyDiv w:val="1"/>
      <w:marLeft w:val="0"/>
      <w:marRight w:val="0"/>
      <w:marTop w:val="0"/>
      <w:marBottom w:val="0"/>
      <w:divBdr>
        <w:top w:val="none" w:sz="0" w:space="0" w:color="auto"/>
        <w:left w:val="none" w:sz="0" w:space="0" w:color="auto"/>
        <w:bottom w:val="none" w:sz="0" w:space="0" w:color="auto"/>
        <w:right w:val="none" w:sz="0" w:space="0" w:color="auto"/>
      </w:divBdr>
    </w:div>
    <w:div w:id="1152213088">
      <w:bodyDiv w:val="1"/>
      <w:marLeft w:val="0"/>
      <w:marRight w:val="0"/>
      <w:marTop w:val="0"/>
      <w:marBottom w:val="0"/>
      <w:divBdr>
        <w:top w:val="none" w:sz="0" w:space="0" w:color="auto"/>
        <w:left w:val="none" w:sz="0" w:space="0" w:color="auto"/>
        <w:bottom w:val="none" w:sz="0" w:space="0" w:color="auto"/>
        <w:right w:val="none" w:sz="0" w:space="0" w:color="auto"/>
      </w:divBdr>
    </w:div>
    <w:div w:id="1177115670">
      <w:bodyDiv w:val="1"/>
      <w:marLeft w:val="0"/>
      <w:marRight w:val="0"/>
      <w:marTop w:val="0"/>
      <w:marBottom w:val="0"/>
      <w:divBdr>
        <w:top w:val="none" w:sz="0" w:space="0" w:color="auto"/>
        <w:left w:val="none" w:sz="0" w:space="0" w:color="auto"/>
        <w:bottom w:val="none" w:sz="0" w:space="0" w:color="auto"/>
        <w:right w:val="none" w:sz="0" w:space="0" w:color="auto"/>
      </w:divBdr>
    </w:div>
    <w:div w:id="1246651577">
      <w:bodyDiv w:val="1"/>
      <w:marLeft w:val="0"/>
      <w:marRight w:val="0"/>
      <w:marTop w:val="0"/>
      <w:marBottom w:val="0"/>
      <w:divBdr>
        <w:top w:val="none" w:sz="0" w:space="0" w:color="auto"/>
        <w:left w:val="none" w:sz="0" w:space="0" w:color="auto"/>
        <w:bottom w:val="none" w:sz="0" w:space="0" w:color="auto"/>
        <w:right w:val="none" w:sz="0" w:space="0" w:color="auto"/>
      </w:divBdr>
    </w:div>
    <w:div w:id="1263104471">
      <w:bodyDiv w:val="1"/>
      <w:marLeft w:val="0"/>
      <w:marRight w:val="0"/>
      <w:marTop w:val="0"/>
      <w:marBottom w:val="0"/>
      <w:divBdr>
        <w:top w:val="none" w:sz="0" w:space="0" w:color="auto"/>
        <w:left w:val="none" w:sz="0" w:space="0" w:color="auto"/>
        <w:bottom w:val="none" w:sz="0" w:space="0" w:color="auto"/>
        <w:right w:val="none" w:sz="0" w:space="0" w:color="auto"/>
      </w:divBdr>
    </w:div>
    <w:div w:id="1263994486">
      <w:bodyDiv w:val="1"/>
      <w:marLeft w:val="0"/>
      <w:marRight w:val="0"/>
      <w:marTop w:val="0"/>
      <w:marBottom w:val="0"/>
      <w:divBdr>
        <w:top w:val="none" w:sz="0" w:space="0" w:color="auto"/>
        <w:left w:val="none" w:sz="0" w:space="0" w:color="auto"/>
        <w:bottom w:val="none" w:sz="0" w:space="0" w:color="auto"/>
        <w:right w:val="none" w:sz="0" w:space="0" w:color="auto"/>
      </w:divBdr>
    </w:div>
    <w:div w:id="1272588007">
      <w:bodyDiv w:val="1"/>
      <w:marLeft w:val="0"/>
      <w:marRight w:val="0"/>
      <w:marTop w:val="0"/>
      <w:marBottom w:val="0"/>
      <w:divBdr>
        <w:top w:val="none" w:sz="0" w:space="0" w:color="auto"/>
        <w:left w:val="none" w:sz="0" w:space="0" w:color="auto"/>
        <w:bottom w:val="none" w:sz="0" w:space="0" w:color="auto"/>
        <w:right w:val="none" w:sz="0" w:space="0" w:color="auto"/>
      </w:divBdr>
    </w:div>
    <w:div w:id="1502234808">
      <w:bodyDiv w:val="1"/>
      <w:marLeft w:val="0"/>
      <w:marRight w:val="0"/>
      <w:marTop w:val="0"/>
      <w:marBottom w:val="0"/>
      <w:divBdr>
        <w:top w:val="none" w:sz="0" w:space="0" w:color="auto"/>
        <w:left w:val="none" w:sz="0" w:space="0" w:color="auto"/>
        <w:bottom w:val="none" w:sz="0" w:space="0" w:color="auto"/>
        <w:right w:val="none" w:sz="0" w:space="0" w:color="auto"/>
      </w:divBdr>
    </w:div>
    <w:div w:id="1503861661">
      <w:bodyDiv w:val="1"/>
      <w:marLeft w:val="0"/>
      <w:marRight w:val="0"/>
      <w:marTop w:val="0"/>
      <w:marBottom w:val="0"/>
      <w:divBdr>
        <w:top w:val="none" w:sz="0" w:space="0" w:color="auto"/>
        <w:left w:val="none" w:sz="0" w:space="0" w:color="auto"/>
        <w:bottom w:val="none" w:sz="0" w:space="0" w:color="auto"/>
        <w:right w:val="none" w:sz="0" w:space="0" w:color="auto"/>
      </w:divBdr>
    </w:div>
    <w:div w:id="1867020947">
      <w:bodyDiv w:val="1"/>
      <w:marLeft w:val="0"/>
      <w:marRight w:val="0"/>
      <w:marTop w:val="0"/>
      <w:marBottom w:val="0"/>
      <w:divBdr>
        <w:top w:val="none" w:sz="0" w:space="0" w:color="auto"/>
        <w:left w:val="none" w:sz="0" w:space="0" w:color="auto"/>
        <w:bottom w:val="none" w:sz="0" w:space="0" w:color="auto"/>
        <w:right w:val="none" w:sz="0" w:space="0" w:color="auto"/>
      </w:divBdr>
    </w:div>
    <w:div w:id="20511043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red%20Healy\Documents\Custom%20Office%20Templates\G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Xia12</b:Tag>
    <b:SourceType>JournalArticle</b:SourceType>
    <b:Guid>{57157718-70A8-4D75-A284-53B6EFD09F0B}</b:Guid>
    <b:Author>
      <b:Author>
        <b:NameList>
          <b:Person>
            <b:Last>Xiaojuan Sun</b:Last>
            <b:First>Suhung</b:First>
            <b:Middle>Shen, Gregory G. Leptoukh et al.</b:Middle>
          </b:Person>
        </b:NameList>
      </b:Author>
    </b:Author>
    <b:Title>Development of a Web-based visualization platform for climate research using Google Earth,</b:Title>
    <b:JournalName>Computers &amp; Geosciences,</b:JournalName>
    <b:Year>2012</b:Year>
    <b:Pages>160-168</b:Pages>
    <b:Volume>47</b:Volume>
    <b:RefOrder>3</b:RefOrder>
  </b:Source>
  <b:Source>
    <b:Tag>Tre02</b:Tag>
    <b:SourceType>JournalArticle</b:SourceType>
    <b:Guid>{3361EAC5-5CA8-4539-B769-754ED9789287}</b:Guid>
    <b:Title>"Case study on the adaptation of interactive visualization applications to Web-based production for operational mesoscale weather models,</b:Title>
    <b:Year>2002</b:Year>
    <b:Pages>549-552</b:Pages>
    <b:JournalName>IEEE Visualization,</b:JournalName>
    <b:Author>
      <b:Author>
        <b:NameList>
          <b:Person>
            <b:Last>Treinish</b:Last>
            <b:First>L.</b:First>
            <b:Middle>A.</b:Middle>
          </b:Person>
        </b:NameList>
      </b:Author>
    </b:Author>
    <b:RefOrder>2</b:RefOrder>
  </b:Source>
  <b:Source>
    <b:Tag>stc</b:Tag>
    <b:SourceType>InternetSite</b:SourceType>
    <b:Guid>{B5B0FD2A-5CC1-4B22-BC28-8B5AEE1DEF96}</b:Guid>
    <b:Author>
      <b:Author>
        <b:NameList>
          <b:Person>
            <b:Last>stcorp</b:Last>
          </b:Person>
        </b:NameList>
      </b:Author>
    </b:Author>
    <b:Title>jsDAP</b:Title>
    <b:InternetSiteTitle>Github</b:InternetSiteTitle>
    <b:URL>https://github.com/stcorp/jsdap</b:URL>
    <b:Year>2006</b:Year>
    <b:Month>07</b:Month>
    <b:Day>28</b:Day>
    <b:RefOrder>18</b:RefOrder>
  </b:Source>
  <b:Source>
    <b:Tag>LuM21</b:Tag>
    <b:SourceType>JournalArticle</b:SourceType>
    <b:Guid>{F7CC0BF1-43E1-4A2E-B9A8-B75AED0F699C}</b:Guid>
    <b:Title>Web-based real-time visualization of large-scale weather radar data using 3D tiles</b:Title>
    <b:Year>2021</b:Year>
    <b:Author>
      <b:Author>
        <b:NameList>
          <b:Person>
            <b:Last>Lu M</b:Last>
            <b:First>Wang</b:First>
            <b:Middle>X, Liu X, et al</b:Middle>
          </b:Person>
        </b:NameList>
      </b:Author>
    </b:Author>
    <b:JournalName>Transactions in GIS</b:JournalName>
    <b:Pages>25-43</b:Pages>
    <b:RefOrder>7</b:RefOrder>
  </b:Source>
  <b:Source>
    <b:Tag>HHa00</b:Tag>
    <b:SourceType>JournalArticle</b:SourceType>
    <b:Guid>{783308FF-FF0F-45C0-8FA2-193DAEDCBA30}</b:Guid>
    <b:Title>Meteorology meets computer graphics — a look at a wide range of weather visualisations for diverse audiences</b:Title>
    <b:Year>2000</b:Year>
    <b:Author>
      <b:Author>
        <b:NameList>
          <b:Person>
            <b:Last>H Haase</b:Last>
            <b:First>M</b:First>
            <b:Middle>Bock, E Hergenröther et al</b:Middle>
          </b:Person>
        </b:NameList>
      </b:Author>
    </b:Author>
    <b:JournalName>Computers &amp; Graphics,</b:JournalName>
    <b:Pages>391-397</b:Pages>
    <b:RefOrder>9</b:RefOrder>
  </b:Source>
  <b:Source>
    <b:Tag>Num</b:Tag>
    <b:SourceType>InternetSite</b:SourceType>
    <b:Guid>{1332BE59-B589-4FE2-A475-BEEC9F0243DA}</b:Guid>
    <b:Title>Numerical Model Prediction</b:Title>
    <b:InternetSiteTitle>Tropical Tidbits</b:InternetSiteTitle>
    <b:URL>www.tropicaltidbits.com/analysis/models/</b:URL>
    <b:Author>
      <b:Author>
        <b:NameList>
          <b:Person>
            <b:Last>Cowan</b:Last>
            <b:First>Levi</b:First>
          </b:Person>
        </b:NameList>
      </b:Author>
    </b:Author>
    <b:Year>2025</b:Year>
    <b:RefOrder>5</b:RefOrder>
  </b:Source>
  <b:Source>
    <b:Tag>cam13</b:Tag>
    <b:SourceType>InternetSite</b:SourceType>
    <b:Guid>{E4C6A7E5-2C7D-45D4-89DC-E7701D52BB2F}</b:Guid>
    <b:Author>
      <b:Author>
        <b:NameList>
          <b:Person>
            <b:Last>cambecc</b:Last>
          </b:Person>
        </b:NameList>
      </b:Author>
    </b:Author>
    <b:Title>Earth</b:Title>
    <b:InternetSiteTitle>Github</b:InternetSiteTitle>
    <b:Year>2013</b:Year>
    <b:Month>11</b:Month>
    <b:Day>04</b:Day>
    <b:URL>https://github.com/cambecc/earth</b:URL>
    <b:RefOrder>19</b:RefOrder>
  </b:Source>
  <b:Source>
    <b:Tag>Piv25</b:Tag>
    <b:SourceType>InternetSite</b:SourceType>
    <b:Guid>{DB15303C-67B7-4352-9FC3-52BCBB298E89}</b:Guid>
    <b:Author>
      <b:Author>
        <b:Corporate>Pivotal Weather</b:Corporate>
      </b:Author>
    </b:Author>
    <b:Title>WPC Forecasts - Pivotal Weather</b:Title>
    <b:InternetSiteTitle>Pivotal Weather</b:InternetSiteTitle>
    <b:Year>2025</b:Year>
    <b:URL>https://www.pivotalweather.com/maps.php?ds=wpc&amp;p=wpc_excessive_rainfall_day1&amp;r=conus</b:URL>
    <b:RefOrder>6</b:RefOrder>
  </b:Source>
  <b:Source>
    <b:Tag>Win14</b:Tag>
    <b:SourceType>InternetSite</b:SourceType>
    <b:Guid>{72EDFEDC-3957-49C5-8AB5-2545782BDFCF}</b:Guid>
    <b:InternetSiteTitle>Windy</b:InternetSiteTitle>
    <b:Year>2014</b:Year>
    <b:URL>https://www.windy.com/</b:URL>
    <b:Author>
      <b:Author>
        <b:Corporate>Windy</b:Corporate>
      </b:Author>
    </b:Author>
    <b:Title>Windy.com</b:Title>
    <b:RefOrder>4</b:RefOrder>
  </b:Source>
  <b:Source>
    <b:Tag>Ver25</b:Tag>
    <b:SourceType>InternetSite</b:SourceType>
    <b:Guid>{333FCDD3-5E0C-4BF8-88DF-EC9F26933141}</b:Guid>
    <b:Author>
      <b:Author>
        <b:Corporate>Vercel</b:Corporate>
      </b:Author>
    </b:Author>
    <b:Title>Vercel</b:Title>
    <b:InternetSiteTitle>Vercel Pricing</b:InternetSiteTitle>
    <b:Year>2025</b:Year>
    <b:Month>10</b:Month>
    <b:Day>1</b:Day>
    <b:URL>https://vercel.com/pricing</b:URL>
    <b:RefOrder>1</b:RefOrder>
  </b:Source>
  <b:Source>
    <b:Tag>Ven25</b:Tag>
    <b:SourceType>InternetSite</b:SourceType>
    <b:Guid>{F2C06AD0-A2D4-4A80-9819-E7682F5C7AD6}</b:Guid>
    <b:Title>Ventusky - Weathrer Forecast, Radar and Wind</b:Title>
    <b:Year>2025</b:Year>
    <b:Pages>https://www.ventusky.com/</b:Pages>
    <b:InternetSiteTitle>Ventusky</b:InternetSiteTitle>
    <b:URL>https://www.ventusky.com/</b:URL>
    <b:Author>
      <b:Author>
        <b:Corporate>Ventusky</b:Corporate>
      </b:Author>
    </b:Author>
    <b:RefOrder>8</b:RefOrder>
  </b:Source>
  <b:Source>
    <b:Tag>Wes25</b:Tag>
    <b:SourceType>DocumentFromInternetSite</b:SourceType>
    <b:Guid>{153D4C2B-5240-404D-830B-AF55DF6FCC56}</b:Guid>
    <b:Title>Template 2.16: Risk Assesment</b:Title>
    <b:InternetSiteTitle>Western Australian Government</b:InternetSiteTitle>
    <b:Year>2025</b:Year>
    <b:URL>https://www.wa.gov.au/government/publications/template-216-risk-assessment</b:URL>
    <b:Author>
      <b:Author>
        <b:Corporate>Western Australian Government</b:Corporate>
      </b:Author>
    </b:Author>
    <b:RefOrder>20</b:RefOrder>
  </b:Source>
  <b:Source>
    <b:Tag>Lea17</b:Tag>
    <b:SourceType>InternetSite</b:SourceType>
    <b:Guid>{4DC10ABD-8BB6-448A-B28D-22F8B0527BE9}</b:Guid>
    <b:Title>Leaflet Velocity</b:Title>
    <b:Year>2017</b:Year>
    <b:InternetSiteTitle>Github</b:InternetSiteTitle>
    <b:Month>02</b:Month>
    <b:Day>6</b:Day>
    <b:URL>https://github.com/onaci/leaflet-velocity</b:URL>
    <b:RefOrder>21</b:RefOrder>
  </b:Source>
  <b:Source>
    <b:Tag>Jar26</b:Tag>
    <b:SourceType>InternetSite</b:SourceType>
    <b:Guid>{5AB41CCF-A378-4CF8-B8CD-BB7DDA00E401}</b:Guid>
    <b:Author>
      <b:Author>
        <b:NameList>
          <b:Person>
            <b:Last>Healy</b:Last>
            <b:First>Jared</b:First>
          </b:Person>
        </b:NameList>
      </b:Author>
    </b:Author>
    <b:Title>WeatherForecastVisualiser</b:Title>
    <b:InternetSiteTitle>Github</b:InternetSiteTitle>
    <b:Year>2026</b:Year>
    <b:Month>05</b:Month>
    <b:Day>14</b:Day>
    <b:URL>https://github.com/jh1236/WeatherForecastVisualiser</b:URL>
    <b:RefOrder>10</b:RefOrder>
  </b:Source>
  <b:Source>
    <b:Tag>Wec26</b:Tag>
    <b:SourceType>InternetSite</b:SourceType>
    <b:Guid>{5DF0289C-C62E-4F2F-9C6F-C94F53629362}</b:Guid>
    <b:Author>
      <b:Author>
        <b:Corporate>Weacast</b:Corporate>
      </b:Author>
    </b:Author>
    <b:Title>@weacast/grib2json</b:Title>
    <b:InternetSiteTitle>GitHub</b:InternetSiteTitle>
    <b:Year>2026</b:Year>
    <b:Month>05</b:Month>
    <b:Day>14</b:Day>
    <b:URL>https://github.com/weacast/weacast/tree/master/packages/grib2json</b:URL>
    <b:RefOrder>11</b:RefOrder>
  </b:Source>
  <b:Source>
    <b:Tag>NOA26</b:Tag>
    <b:SourceType>InternetSite</b:SourceType>
    <b:Guid>{6C7036DA-3BE8-4238-BEC0-464540A5B8A8}</b:Guid>
    <b:Author>
      <b:Author>
        <b:Corporate>NOAA</b:Corporate>
      </b:Author>
    </b:Author>
    <b:Title>Information about wind barbs</b:Title>
    <b:InternetSiteTitle>National Weather Service</b:InternetSiteTitle>
    <b:Year>2026</b:Year>
    <b:Month>05</b:Month>
    <b:Day>14</b:Day>
    <b:URL>https://www.weather.gov/hfo/windbarbinfo</b:URL>
    <b:RefOrder>12</b:RefOrder>
  </b:Source>
  <b:Source>
    <b:Tag>Ope26</b:Tag>
    <b:SourceType>InternetSite</b:SourceType>
    <b:Guid>{58D0AE7B-A25A-48E8-B891-68FB17611C16}</b:Guid>
    <b:Author>
      <b:Author>
        <b:Corporate>OpenGribs</b:Corporate>
      </b:Author>
    </b:Author>
    <b:Title>XYGrib</b:Title>
    <b:InternetSiteTitle>OpenGribs</b:InternetSiteTitle>
    <b:Year>2026</b:Year>
    <b:Month>05</b:Month>
    <b:Day>15</b:Day>
    <b:URL>https://opengribs.org/en/xygrib</b:URL>
    <b:RefOrder>13</b:RefOrder>
  </b:Source>
  <b:Source>
    <b:Tag>Wik26</b:Tag>
    <b:SourceType>InternetSite</b:SourceType>
    <b:Guid>{5917EFC8-03B7-4C56-A40C-EB6AB41BA1D3}</b:Guid>
    <b:Author>
      <b:Author>
        <b:Corporate>Wikipedia</b:Corporate>
      </b:Author>
    </b:Author>
    <b:Title>HSL and HSV</b:Title>
    <b:InternetSiteTitle>Wikipedia</b:InternetSiteTitle>
    <b:Year>2026</b:Year>
    <b:Month>05</b:Month>
    <b:Day>15</b:Day>
    <b:URL>https://en.wikipedia.org/wiki/HSL_and_HSV#Disadvantages</b:URL>
    <b:RefOrder>15</b:RefOrder>
  </b:Source>
  <b:Source>
    <b:Tag>Aus26</b:Tag>
    <b:SourceType>InternetSite</b:SourceType>
    <b:Guid>{4730B58B-A2A7-4877-90F8-30B58DB7947D}</b:Guid>
    <b:Author>
      <b:Author>
        <b:Corporate>Australian Government</b:Corporate>
      </b:Author>
    </b:Author>
    <b:Title>Australian Coastline 50K 2024 (NESP MaC 3.17, AIMS) </b:Title>
    <b:InternetSiteTitle>Data.gov.au</b:InternetSiteTitle>
    <b:Year>2026</b:Year>
    <b:Month>05</b:Month>
    <b:Day>16</b:Day>
    <b:URL>https://www.data.gov.au/data/dataset/australian-coastline-50k-2024-nesp-mac-3-17-aims</b:URL>
    <b:RefOrder>16</b:RefOrder>
  </b:Source>
  <b:Source>
    <b:Tag>IET16</b:Tag>
    <b:SourceType>InternetSite</b:SourceType>
    <b:Guid>{7AC294DD-7EEE-4EDA-A625-081B5D44067A}</b:Guid>
    <b:Author>
      <b:Author>
        <b:Corporate>IETF</b:Corporate>
      </b:Author>
    </b:Author>
    <b:Title>The GeoJSON Format</b:Title>
    <b:InternetSiteTitle>Datatracker</b:InternetSiteTitle>
    <b:Year>2016</b:Year>
    <b:Month>08</b:Month>
    <b:URL>https://datatracker.ietf.org/doc/html/rfc7946</b:URL>
    <b:RefOrder>17</b:RefOrder>
  </b:Source>
  <b:Source>
    <b:Tag>ESR22</b:Tag>
    <b:SourceType>InternetSite</b:SourceType>
    <b:Guid>{909C1655-0538-4484-A55A-0699223828C4}</b:Guid>
    <b:Author>
      <b:Author>
        <b:Corporate>ESRI</b:Corporate>
      </b:Author>
    </b:Author>
    <b:Title> Creating a meaningful temperature palette </b:Title>
    <b:InternetSiteTitle>ArcGIS Blog</b:InternetSiteTitle>
    <b:Year>2022</b:Year>
    <b:Month>04</b:Month>
    <b:Day>26</b:Day>
    <b:URL>https://www.esri.com/arcgis-blog/products/arcgis-pro/mapping/a-meaningful-temperature-palette</b:URL>
    <b:RefOrder>14</b:RefOrder>
  </b:Source>
</b:Sources>
</file>

<file path=customXml/itemProps1.xml><?xml version="1.0" encoding="utf-8"?>
<ds:datastoreItem xmlns:ds="http://schemas.openxmlformats.org/officeDocument/2006/customXml" ds:itemID="{8116B34A-0F37-4A8F-8EA0-874DC2B88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GENG.dotx</Template>
  <TotalTime>79</TotalTime>
  <Pages>18</Pages>
  <Words>7026</Words>
  <Characters>40051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University of Western Australia</Company>
  <LinksUpToDate>false</LinksUpToDate>
  <CharactersWithSpaces>46984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Leggoe</dc:creator>
  <cp:keywords/>
  <cp:lastModifiedBy>Jared Healy (23398223)</cp:lastModifiedBy>
  <cp:revision>3</cp:revision>
  <cp:lastPrinted>2023-04-24T02:38:00Z</cp:lastPrinted>
  <dcterms:created xsi:type="dcterms:W3CDTF">2026-05-19T10:25:00Z</dcterms:created>
  <dcterms:modified xsi:type="dcterms:W3CDTF">2026-05-19T11:43:00Z</dcterms:modified>
</cp:coreProperties>
</file>